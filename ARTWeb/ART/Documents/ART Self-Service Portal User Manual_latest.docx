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16023439"/>
        <w:docPartObj>
          <w:docPartGallery w:val="Cover Pages"/>
          <w:docPartUnique/>
        </w:docPartObj>
      </w:sdtPr>
      <w:sdtEndPr>
        <w:rPr>
          <w:b/>
          <w:bCs/>
          <w:smallCaps/>
          <w:sz w:val="36"/>
          <w:szCs w:val="36"/>
        </w:rPr>
      </w:sdtEndPr>
      <w:sdtContent>
        <w:bookmarkStart w:id="0" w:name="_GoBack" w:displacedByCustomXml="prev"/>
        <w:bookmarkEnd w:id="0" w:displacedByCustomXml="prev"/>
        <w:p w:rsidR="00823208" w:rsidRDefault="00823208" w:rsidP="00823208">
          <w:pPr>
            <w:jc w:val="both"/>
          </w:pPr>
          <w:r w:rsidRPr="00207CA1">
            <w:rPr>
              <w:noProof/>
              <w:lang w:eastAsia="en-US"/>
            </w:rPr>
            <w:drawing>
              <wp:anchor distT="0" distB="0" distL="114300" distR="114300" simplePos="0" relativeHeight="251662336" behindDoc="1" locked="0" layoutInCell="1" allowOverlap="1" wp14:anchorId="72C0B8A8" wp14:editId="6678FD24">
                <wp:simplePos x="0" y="0"/>
                <wp:positionH relativeFrom="margin">
                  <wp:posOffset>-211838</wp:posOffset>
                </wp:positionH>
                <wp:positionV relativeFrom="paragraph">
                  <wp:posOffset>-400050</wp:posOffset>
                </wp:positionV>
                <wp:extent cx="1647956" cy="988695"/>
                <wp:effectExtent l="0" t="0" r="0" b="0"/>
                <wp:wrapNone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32043\AppData\Local\Temp\Temp1_logo_light_tagline (1).zip\logo_light_tagline\logo_light_tagline_medium_transparentb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47956" cy="988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/>
              <w:bCs/>
              <w:smallCaps/>
              <w:noProof/>
              <w:sz w:val="36"/>
              <w:szCs w:val="36"/>
              <w:lang w:eastAsia="en-US"/>
            </w:rPr>
            <w:drawing>
              <wp:anchor distT="0" distB="0" distL="114300" distR="114300" simplePos="0" relativeHeight="251658240" behindDoc="1" locked="0" layoutInCell="1" allowOverlap="1" wp14:anchorId="4A942E83" wp14:editId="31C928AA">
                <wp:simplePos x="0" y="0"/>
                <wp:positionH relativeFrom="column">
                  <wp:posOffset>3314700</wp:posOffset>
                </wp:positionH>
                <wp:positionV relativeFrom="paragraph">
                  <wp:posOffset>-933450</wp:posOffset>
                </wp:positionV>
                <wp:extent cx="3636010" cy="18955225"/>
                <wp:effectExtent l="0" t="0" r="2540" b="0"/>
                <wp:wrapNone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ide-bann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6010" cy="18955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823208" w:rsidRPr="00823208" w:rsidRDefault="00667D90" w:rsidP="00823208">
          <w:pPr>
            <w:jc w:val="both"/>
            <w:rPr>
              <w:b/>
              <w:bCs/>
              <w:smallCaps/>
              <w:sz w:val="36"/>
              <w:szCs w:val="36"/>
            </w:rPr>
          </w:pPr>
          <w:r w:rsidRPr="00823208">
            <w:rPr>
              <w:noProof/>
              <w:lang w:eastAsia="en-US"/>
            </w:rPr>
            <w:drawing>
              <wp:anchor distT="0" distB="0" distL="114300" distR="114300" simplePos="0" relativeHeight="251672576" behindDoc="0" locked="0" layoutInCell="1" allowOverlap="1" wp14:anchorId="615B7C75" wp14:editId="0DC27191">
                <wp:simplePos x="0" y="0"/>
                <wp:positionH relativeFrom="column">
                  <wp:posOffset>4972050</wp:posOffset>
                </wp:positionH>
                <wp:positionV relativeFrom="paragraph">
                  <wp:posOffset>7461885</wp:posOffset>
                </wp:positionV>
                <wp:extent cx="1295400" cy="476250"/>
                <wp:effectExtent l="0" t="0" r="0" b="0"/>
                <wp:wrapSquare wrapText="bothSides"/>
                <wp:docPr id="114" name="Picture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" name="Picture 113"/>
                        <pic:cNvPicPr>
                          <a:picLocks noChangeAspect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0" cy="476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60D0D" w:rsidRPr="00823208">
            <w:rPr>
              <w:b/>
              <w:bCs/>
              <w:smallCaps/>
              <w:noProof/>
              <w:sz w:val="36"/>
              <w:szCs w:val="36"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7AE01565" wp14:editId="01A1B27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2143125</wp:posOffset>
                    </wp:positionV>
                    <wp:extent cx="4438650" cy="1404620"/>
                    <wp:effectExtent l="0" t="0" r="0" b="6350"/>
                    <wp:wrapSquare wrapText="bothSides"/>
                    <wp:docPr id="21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3865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3208" w:rsidRPr="00260D0D" w:rsidRDefault="00823208" w:rsidP="00823208">
                                <w:pPr>
                                  <w:jc w:val="center"/>
                                  <w:rPr>
                                    <w:rFonts w:ascii="Lato" w:hAnsi="Lato"/>
                                    <w:color w:val="002060"/>
                                    <w:sz w:val="56"/>
                                  </w:rPr>
                                </w:pPr>
                                <w:r w:rsidRPr="00260D0D">
                                  <w:rPr>
                                    <w:rFonts w:ascii="Lato" w:hAnsi="Lato"/>
                                    <w:color w:val="002060"/>
                                    <w:sz w:val="56"/>
                                  </w:rPr>
                                  <w:t>Self-Service Portal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AE0156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168.75pt;width:349.5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" filled="f" stroked="f">
                    <v:textbox style="mso-fit-shape-to-text:t">
                      <w:txbxContent>
                        <w:p w:rsidR="00823208" w:rsidRPr="00260D0D" w:rsidRDefault="00823208" w:rsidP="00823208">
                          <w:pPr>
                            <w:jc w:val="center"/>
                            <w:rPr>
                              <w:rFonts w:ascii="Lato" w:hAnsi="Lato"/>
                              <w:color w:val="002060"/>
                              <w:sz w:val="56"/>
                            </w:rPr>
                          </w:pPr>
                          <w:r w:rsidRPr="00260D0D">
                            <w:rPr>
                              <w:rFonts w:ascii="Lato" w:hAnsi="Lato"/>
                              <w:color w:val="002060"/>
                              <w:sz w:val="56"/>
                            </w:rPr>
                            <w:t>Self-Service Portal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23208">
            <w:rPr>
              <w:b/>
              <w:bCs/>
              <w:smallCaps/>
              <w:noProof/>
              <w:sz w:val="36"/>
              <w:szCs w:val="36"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74624" behindDoc="0" locked="0" layoutInCell="1" allowOverlap="1">
                    <wp:simplePos x="0" y="0"/>
                    <wp:positionH relativeFrom="column">
                      <wp:posOffset>1804670</wp:posOffset>
                    </wp:positionH>
                    <wp:positionV relativeFrom="paragraph">
                      <wp:posOffset>3154112</wp:posOffset>
                    </wp:positionV>
                    <wp:extent cx="2314575" cy="2357755"/>
                    <wp:effectExtent l="0" t="0" r="9525" b="4445"/>
                    <wp:wrapSquare wrapText="bothSides"/>
                    <wp:docPr id="216" name="Group 2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314575" cy="2357755"/>
                              <a:chOff x="0" y="0"/>
                              <a:chExt cx="2314575" cy="2357755"/>
                            </a:xfrm>
                          </wpg:grpSpPr>
                          <pic:pic xmlns:pic="http://schemas.openxmlformats.org/drawingml/2006/picture">
                            <pic:nvPicPr>
                              <pic:cNvPr id="212" name="Picture 2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14575" cy="2357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5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21895" y="673769"/>
                                <a:ext cx="882015" cy="882015"/>
                              </a:xfrm>
                              <a:prstGeom prst="rect">
                                <a:avLst/>
                              </a:prstGeom>
                              <a:effectLst>
                                <a:innerShdw blurRad="63500" dist="50800" dir="189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DE5DF25" id="Group 216" o:spid="_x0000_s1026" style="position:absolute;margin-left:142.1pt;margin-top:248.35pt;width:182.25pt;height:185.65pt;z-index:251674624" coordsize="23145,23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12" o:spid="_x0000_s1027" type="#_x0000_t75" style="position:absolute;width:23145;height:2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">
                      <v:imagedata r:id="rId16" o:title=""/>
                    </v:shape>
                    <v:shape id="Picture 2" o:spid="_x0000_s1028" type="#_x0000_t75" style="position:absolute;left:7218;top:6737;width:8821;height:8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">
                      <v:imagedata r:id="rId17" o:title=""/>
                    </v:shape>
                    <w10:wrap type="square"/>
                  </v:group>
                </w:pict>
              </mc:Fallback>
            </mc:AlternateContent>
          </w:r>
          <w:r w:rsidR="00823208" w:rsidRPr="00823208">
            <w:rPr>
              <w:b/>
              <w:bCs/>
              <w:smallCaps/>
              <w:noProof/>
              <w:sz w:val="36"/>
              <w:szCs w:val="36"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33473826" wp14:editId="4E41CBE4">
                    <wp:simplePos x="0" y="0"/>
                    <wp:positionH relativeFrom="margin">
                      <wp:posOffset>-290195</wp:posOffset>
                    </wp:positionH>
                    <wp:positionV relativeFrom="paragraph">
                      <wp:posOffset>1285307</wp:posOffset>
                    </wp:positionV>
                    <wp:extent cx="6524625" cy="1404620"/>
                    <wp:effectExtent l="0" t="0" r="0" b="444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2462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3208" w:rsidRPr="00260D0D" w:rsidRDefault="00823208" w:rsidP="00823208">
                                <w:pPr>
                                  <w:jc w:val="center"/>
                                  <w:rPr>
                                    <w:rFonts w:ascii="Lato" w:hAnsi="Lato"/>
                                    <w:color w:val="002060"/>
                                    <w:sz w:val="96"/>
                                  </w:rPr>
                                </w:pPr>
                                <w:r w:rsidRPr="00260D0D">
                                  <w:rPr>
                                    <w:rFonts w:ascii="Lato" w:hAnsi="Lato"/>
                                    <w:color w:val="002060"/>
                                    <w:sz w:val="96"/>
                                  </w:rPr>
                                  <w:t>Account Recovery Tool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3473826" id="_x0000_s1027" type="#_x0000_t202" style="position:absolute;left:0;text-align:left;margin-left:-22.85pt;margin-top:101.2pt;width:513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" filled="f" stroked="f">
                    <v:textbox style="mso-fit-shape-to-text:t">
                      <w:txbxContent>
                        <w:p w:rsidR="00823208" w:rsidRPr="00260D0D" w:rsidRDefault="00823208" w:rsidP="00823208">
                          <w:pPr>
                            <w:jc w:val="center"/>
                            <w:rPr>
                              <w:rFonts w:ascii="Lato" w:hAnsi="Lato"/>
                              <w:color w:val="002060"/>
                              <w:sz w:val="96"/>
                            </w:rPr>
                          </w:pPr>
                          <w:r w:rsidRPr="00260D0D">
                            <w:rPr>
                              <w:rFonts w:ascii="Lato" w:hAnsi="Lato"/>
                              <w:color w:val="002060"/>
                              <w:sz w:val="96"/>
                            </w:rPr>
                            <w:t>Account Recovery Tool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23208" w:rsidRPr="00823208">
            <w:rPr>
              <w:b/>
              <w:bCs/>
              <w:smallCaps/>
              <w:noProof/>
              <w:sz w:val="36"/>
              <w:szCs w:val="36"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6532214E" wp14:editId="4F348DD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5964925</wp:posOffset>
                    </wp:positionV>
                    <wp:extent cx="3743325" cy="1404620"/>
                    <wp:effectExtent l="0" t="0" r="0" b="0"/>
                    <wp:wrapSquare wrapText="bothSides"/>
                    <wp:docPr id="21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4332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3208" w:rsidRPr="00260D0D" w:rsidRDefault="00823208" w:rsidP="00823208">
                                <w:pPr>
                                  <w:jc w:val="center"/>
                                  <w:rPr>
                                    <w:rFonts w:ascii="Lato" w:hAnsi="Lato"/>
                                    <w:color w:val="002060"/>
                                    <w:sz w:val="48"/>
                                  </w:rPr>
                                </w:pPr>
                                <w:r w:rsidRPr="00260D0D">
                                  <w:rPr>
                                    <w:rFonts w:ascii="Lato" w:hAnsi="Lato"/>
                                    <w:color w:val="002060"/>
                                    <w:sz w:val="48"/>
                                  </w:rPr>
                                  <w:t>User Manual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532214E" id="_x0000_s1028" type="#_x0000_t202" style="position:absolute;left:0;text-align:left;margin-left:0;margin-top:469.7pt;width:294.7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" filled="f" stroked="f">
                    <v:textbox style="mso-fit-shape-to-text:t">
                      <w:txbxContent>
                        <w:p w:rsidR="00823208" w:rsidRPr="00260D0D" w:rsidRDefault="00823208" w:rsidP="00823208">
                          <w:pPr>
                            <w:jc w:val="center"/>
                            <w:rPr>
                              <w:rFonts w:ascii="Lato" w:hAnsi="Lato"/>
                              <w:color w:val="002060"/>
                              <w:sz w:val="48"/>
                            </w:rPr>
                          </w:pPr>
                          <w:r w:rsidRPr="00260D0D">
                            <w:rPr>
                              <w:rFonts w:ascii="Lato" w:hAnsi="Lato"/>
                              <w:color w:val="002060"/>
                              <w:sz w:val="48"/>
                            </w:rPr>
                            <w:t>User Manual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23208" w:rsidRPr="00823208">
            <w:rPr>
              <w:b/>
              <w:bCs/>
              <w:smallCaps/>
              <w:sz w:val="36"/>
              <w:szCs w:val="36"/>
            </w:rPr>
            <w:t xml:space="preserve"> </w:t>
          </w:r>
          <w:r w:rsidR="0082320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CD9822" wp14:editId="38521F54">
                    <wp:simplePos x="0" y="0"/>
                    <wp:positionH relativeFrom="page">
                      <wp:posOffset>857359</wp:posOffset>
                    </wp:positionH>
                    <wp:positionV relativeFrom="page">
                      <wp:posOffset>7161530</wp:posOffset>
                    </wp:positionV>
                    <wp:extent cx="6435554" cy="484505"/>
                    <wp:effectExtent l="0" t="0" r="0" b="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35554" cy="484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07F09" w:themeColor="accent1"/>
                                    <w:sz w:val="36"/>
                                    <w:szCs w:val="28"/>
                                  </w:rPr>
                                  <w:alias w:val="Subtitle"/>
                                  <w:tag w:val=""/>
                                  <w:id w:val="155928502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23208" w:rsidRPr="00E83D5F" w:rsidRDefault="00823208" w:rsidP="00823208">
                                    <w:pPr>
                                      <w:pStyle w:val="NoSpacing"/>
                                      <w:spacing w:before="40" w:after="40"/>
                                      <w:ind w:left="-810" w:hanging="630"/>
                                      <w:rPr>
                                        <w:caps/>
                                        <w:color w:val="F07F09" w:themeColor="accent1"/>
                                        <w:sz w:val="36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07F09" w:themeColor="accent1"/>
                                        <w:sz w:val="36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823208" w:rsidRPr="00E83D5F" w:rsidRDefault="00823208" w:rsidP="00823208">
                                <w:pPr>
                                  <w:pStyle w:val="NoSpacing"/>
                                  <w:spacing w:before="40" w:after="40"/>
                                  <w:ind w:left="-810" w:hanging="630"/>
                                  <w:rPr>
                                    <w:caps/>
                                    <w:color w:val="604878" w:themeColor="accent5"/>
                                    <w:sz w:val="32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CD9822" id="Text Box 129" o:spid="_x0000_s1029" type="#_x0000_t202" style="position:absolute;left:0;text-align:left;margin-left:67.5pt;margin-top:563.9pt;width:506.75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F07F09" w:themeColor="accent1"/>
                              <w:sz w:val="36"/>
                              <w:szCs w:val="28"/>
                            </w:rPr>
                            <w:alias w:val="Subtitle"/>
                            <w:tag w:val=""/>
                            <w:id w:val="155928502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23208" w:rsidRPr="00E83D5F" w:rsidRDefault="00823208" w:rsidP="00823208">
                              <w:pPr>
                                <w:pStyle w:val="NoSpacing"/>
                                <w:spacing w:before="40" w:after="40"/>
                                <w:ind w:left="-810" w:hanging="630"/>
                                <w:rPr>
                                  <w:caps/>
                                  <w:color w:val="F07F09" w:themeColor="accent1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F07F09" w:themeColor="accent1"/>
                                  <w:sz w:val="36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823208" w:rsidRPr="00E83D5F" w:rsidRDefault="00823208" w:rsidP="00823208">
                          <w:pPr>
                            <w:pStyle w:val="NoSpacing"/>
                            <w:spacing w:before="40" w:after="40"/>
                            <w:ind w:left="-810" w:hanging="630"/>
                            <w:rPr>
                              <w:caps/>
                              <w:color w:val="604878" w:themeColor="accent5"/>
                              <w:sz w:val="32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2320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889E3A" wp14:editId="312AE034">
                    <wp:simplePos x="0" y="0"/>
                    <wp:positionH relativeFrom="page">
                      <wp:posOffset>400050</wp:posOffset>
                    </wp:positionH>
                    <wp:positionV relativeFrom="margin">
                      <wp:posOffset>8458200</wp:posOffset>
                    </wp:positionV>
                    <wp:extent cx="2857500" cy="172085"/>
                    <wp:effectExtent l="0" t="0" r="0" b="0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57500" cy="1720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23208" w:rsidRDefault="00386144" w:rsidP="00823208">
                                <w:pPr>
                                  <w:pStyle w:val="NoSpacing"/>
                                  <w:ind w:left="-810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634759253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23208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823208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823208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37905181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23208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889E3A" id="Text Box 128" o:spid="_x0000_s1030" type="#_x0000_t202" style="position:absolute;left:0;text-align:left;margin-left:31.5pt;margin-top:666pt;width:225pt;height:13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" filled="f" stroked="f" strokeweight=".5pt">
                    <v:textbox inset="1in,0,86.4pt,0">
                      <w:txbxContent>
                        <w:p w:rsidR="00823208" w:rsidRDefault="00A91AB5" w:rsidP="00823208">
                          <w:pPr>
                            <w:pStyle w:val="NoSpacing"/>
                            <w:ind w:left="-810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634759253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23208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  <w:r w:rsidR="0082320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823208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37905181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23208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82320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E7E928" wp14:editId="5FE87B32">
                    <wp:simplePos x="0" y="0"/>
                    <wp:positionH relativeFrom="page">
                      <wp:posOffset>600501</wp:posOffset>
                    </wp:positionH>
                    <wp:positionV relativeFrom="page">
                      <wp:posOffset>5841242</wp:posOffset>
                    </wp:positionV>
                    <wp:extent cx="6708510" cy="484632"/>
                    <wp:effectExtent l="0" t="0" r="0" b="1905"/>
                    <wp:wrapSquare wrapText="bothSides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0851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23208" w:rsidRPr="00805302" w:rsidRDefault="00386144" w:rsidP="00823208">
                                <w:pPr>
                                  <w:spacing w:after="0" w:line="680" w:lineRule="exact"/>
                                  <w:ind w:left="-1080"/>
                                  <w:rPr>
                                    <w:color w:val="FFFFFF" w:themeColor="background1"/>
                                    <w:sz w:val="160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0D2B3E" w:themeColor="accent3" w:themeShade="80"/>
                                      <w:sz w:val="72"/>
                                      <w:szCs w:val="56"/>
                                    </w:rPr>
                                    <w:alias w:val="Title"/>
                                    <w:tag w:val=""/>
                                    <w:id w:val="4069674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23208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0D2B3E" w:themeColor="accent3" w:themeShade="80"/>
                                        <w:sz w:val="72"/>
                                        <w:szCs w:val="5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E7E928" id="Text Box 4" o:spid="_x0000_s1031" type="#_x0000_t202" style="position:absolute;left:0;text-align:left;margin-left:47.3pt;margin-top:459.95pt;width:528.25pt;height:3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" filled="f" stroked="f" strokeweight=".5pt">
                    <v:textbox style="mso-fit-shape-to-text:t" inset="1in,0,86.4pt,0">
                      <w:txbxContent>
                        <w:p w:rsidR="00823208" w:rsidRPr="00805302" w:rsidRDefault="00A91AB5" w:rsidP="00823208">
                          <w:pPr>
                            <w:spacing w:after="0" w:line="680" w:lineRule="exact"/>
                            <w:ind w:left="-1080"/>
                            <w:rPr>
                              <w:color w:val="FFFFFF" w:themeColor="background1"/>
                              <w:sz w:val="160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0D2B3E" w:themeColor="accent3" w:themeShade="80"/>
                                <w:sz w:val="72"/>
                                <w:szCs w:val="56"/>
                              </w:rPr>
                              <w:alias w:val="Title"/>
                              <w:tag w:val=""/>
                              <w:id w:val="4069674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23208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0D2B3E" w:themeColor="accent3" w:themeShade="80"/>
                                  <w:sz w:val="72"/>
                                  <w:szCs w:val="5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23208">
            <w:rPr>
              <w:b/>
              <w:bCs/>
              <w:smallCaps/>
              <w:sz w:val="36"/>
              <w:szCs w:val="36"/>
            </w:rPr>
            <w:br w:type="page"/>
          </w:r>
        </w:p>
      </w:sdtContent>
    </w:sdt>
    <w:p w:rsidR="007127B1" w:rsidRDefault="00823208" w:rsidP="00823208">
      <w:pPr>
        <w:pStyle w:val="Title"/>
        <w:jc w:val="center"/>
      </w:pPr>
      <w:r>
        <w:lastRenderedPageBreak/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</w:rPr>
        <w:id w:val="-779878564"/>
        <w:docPartObj>
          <w:docPartGallery w:val="Table of Contents"/>
          <w:docPartUnique/>
        </w:docPartObj>
      </w:sdtPr>
      <w:sdtEndPr>
        <w:rPr>
          <w:rFonts w:ascii="Lato" w:hAnsi="Lato"/>
          <w:noProof/>
        </w:rPr>
      </w:sdtEndPr>
      <w:sdtContent>
        <w:p w:rsidR="007127B1" w:rsidRPr="00260D0D" w:rsidRDefault="007127B1">
          <w:pPr>
            <w:pStyle w:val="TOCHeading"/>
            <w:rPr>
              <w:rFonts w:ascii="Lato" w:hAnsi="Lato"/>
              <w:caps/>
              <w:smallCaps w:val="0"/>
              <w:sz w:val="32"/>
            </w:rPr>
          </w:pPr>
          <w:r w:rsidRPr="00260D0D">
            <w:rPr>
              <w:rFonts w:ascii="Lato" w:hAnsi="Lato"/>
              <w:caps/>
              <w:smallCaps w:val="0"/>
              <w:sz w:val="32"/>
            </w:rPr>
            <w:t>Table of Contents</w:t>
          </w:r>
        </w:p>
        <w:p w:rsidR="00A24BB0" w:rsidRPr="00260D0D" w:rsidRDefault="007127B1">
          <w:pPr>
            <w:pStyle w:val="TOC1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r w:rsidRPr="00260D0D">
            <w:rPr>
              <w:rFonts w:ascii="Lato" w:hAnsi="Lato"/>
            </w:rPr>
            <w:fldChar w:fldCharType="begin"/>
          </w:r>
          <w:r w:rsidRPr="00260D0D">
            <w:rPr>
              <w:rFonts w:ascii="Lato" w:hAnsi="Lato"/>
            </w:rPr>
            <w:instrText xml:space="preserve"> TOC \o "1-3" \h \z \u </w:instrText>
          </w:r>
          <w:r w:rsidRPr="00260D0D">
            <w:rPr>
              <w:rFonts w:ascii="Lato" w:hAnsi="Lato"/>
            </w:rPr>
            <w:fldChar w:fldCharType="separate"/>
          </w:r>
          <w:hyperlink w:anchor="_Toc483909626" w:history="1">
            <w:r w:rsidR="00A24BB0" w:rsidRPr="00260D0D">
              <w:rPr>
                <w:rStyle w:val="Hyperlink"/>
                <w:rFonts w:ascii="Lato" w:hAnsi="Lato"/>
                <w:noProof/>
              </w:rPr>
              <w:t>1 Introduction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_Toc483909626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3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1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27" w:history="1">
            <w:r w:rsidR="00A24BB0" w:rsidRPr="00260D0D">
              <w:rPr>
                <w:rStyle w:val="Hyperlink"/>
                <w:rFonts w:ascii="Lato" w:hAnsi="Lato"/>
                <w:noProof/>
              </w:rPr>
              <w:t>2 Features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_Toc483909627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3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2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28" w:history="1">
            <w:r w:rsidR="00A24BB0" w:rsidRPr="00260D0D">
              <w:rPr>
                <w:rStyle w:val="Hyperlink"/>
                <w:rFonts w:ascii="Lato" w:hAnsi="Lato"/>
                <w:noProof/>
              </w:rPr>
              <w:t>2.1 User Enroll / Update: For Enrolling New Users and Updating User Details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_Toc483909628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4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29" w:history="1">
            <w:r w:rsidR="00A24BB0" w:rsidRPr="00260D0D">
              <w:rPr>
                <w:rStyle w:val="Hyperlink"/>
                <w:rFonts w:ascii="Lato" w:hAnsi="Lato"/>
                <w:noProof/>
              </w:rPr>
              <w:t>2.1.1 Authentication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_Toc483909629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4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0" w:history="1">
            <w:r w:rsidR="00A24BB0" w:rsidRPr="00260D0D">
              <w:rPr>
                <w:rStyle w:val="Hyperlink"/>
                <w:rFonts w:ascii="Lato" w:hAnsi="Lato"/>
                <w:noProof/>
              </w:rPr>
              <w:t>2.1.2 Validation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_Toc483909630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4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1" w:history="1">
            <w:r w:rsidR="00A24BB0" w:rsidRPr="00260D0D">
              <w:rPr>
                <w:rStyle w:val="Hyperlink"/>
                <w:rFonts w:ascii="Lato" w:hAnsi="Lato"/>
                <w:noProof/>
              </w:rPr>
              <w:t>2.1.3 Questionnaire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_Toc483909631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5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2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2" w:history="1">
            <w:r w:rsidR="00A24BB0" w:rsidRPr="00260D0D">
              <w:rPr>
                <w:rStyle w:val="Hyperlink"/>
                <w:rFonts w:ascii="Lato" w:hAnsi="Lato"/>
                <w:noProof/>
              </w:rPr>
              <w:t>2.2 Unlock Account: For Account Lockout Cases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_Toc483909632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6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3" w:history="1">
            <w:r w:rsidR="00A24BB0" w:rsidRPr="00260D0D">
              <w:rPr>
                <w:rStyle w:val="Hyperlink"/>
                <w:rFonts w:ascii="Lato" w:hAnsi="Lato"/>
                <w:noProof/>
              </w:rPr>
              <w:t>2.2.1 User ID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_Toc483909633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6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4" w:history="1">
            <w:r w:rsidR="00A24BB0" w:rsidRPr="00260D0D">
              <w:rPr>
                <w:rStyle w:val="Hyperlink"/>
                <w:rFonts w:ascii="Lato" w:hAnsi="Lato"/>
                <w:noProof/>
              </w:rPr>
              <w:t>2.2.2 Authentication Type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_Toc483909634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7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5" w:history="1">
            <w:r w:rsidR="00A24BB0" w:rsidRPr="00260D0D">
              <w:rPr>
                <w:rStyle w:val="Hyperlink"/>
                <w:rFonts w:ascii="Lato" w:hAnsi="Lato"/>
                <w:noProof/>
              </w:rPr>
              <w:t>2.2.3 Unlock Account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_Toc483909635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8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2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6" w:history="1">
            <w:r w:rsidR="00A24BB0" w:rsidRPr="00260D0D">
              <w:rPr>
                <w:rStyle w:val="Hyperlink"/>
                <w:rFonts w:ascii="Lato" w:hAnsi="Lato"/>
                <w:noProof/>
              </w:rPr>
              <w:t xml:space="preserve">2.3 </w:t>
            </w:r>
            <w:r w:rsidR="00106906">
              <w:rPr>
                <w:rStyle w:val="Hyperlink"/>
                <w:rFonts w:ascii="Lato" w:hAnsi="Lato"/>
                <w:noProof/>
              </w:rPr>
              <w:t>Reset</w:t>
            </w:r>
            <w:r w:rsidR="00A24BB0" w:rsidRPr="00260D0D">
              <w:rPr>
                <w:rStyle w:val="Hyperlink"/>
                <w:rFonts w:ascii="Lato" w:hAnsi="Lato"/>
                <w:noProof/>
              </w:rPr>
              <w:t xml:space="preserve"> Password: For Forgotten or Expired Password Cases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_Toc483909636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8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7" w:history="1">
            <w:r w:rsidR="00A24BB0" w:rsidRPr="00260D0D">
              <w:rPr>
                <w:rStyle w:val="Hyperlink"/>
                <w:rFonts w:ascii="Lato" w:hAnsi="Lato"/>
                <w:noProof/>
              </w:rPr>
              <w:t>2.3.1 User ID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_Toc483909637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8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8" w:history="1">
            <w:r w:rsidR="00A24BB0" w:rsidRPr="00260D0D">
              <w:rPr>
                <w:rStyle w:val="Hyperlink"/>
                <w:rFonts w:ascii="Lato" w:hAnsi="Lato"/>
                <w:noProof/>
              </w:rPr>
              <w:t>2.3.2 Authentication Type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_Toc483909638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9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39" w:history="1">
            <w:r w:rsidR="00A24BB0" w:rsidRPr="00260D0D">
              <w:rPr>
                <w:rStyle w:val="Hyperlink"/>
                <w:rFonts w:ascii="Lato" w:hAnsi="Lato"/>
                <w:noProof/>
              </w:rPr>
              <w:t>2.3.3 Authentication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_Toc483909639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10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3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40" w:history="1">
            <w:r w:rsidR="00A24BB0" w:rsidRPr="00260D0D">
              <w:rPr>
                <w:rStyle w:val="Hyperlink"/>
                <w:rFonts w:ascii="Lato" w:hAnsi="Lato"/>
                <w:noProof/>
              </w:rPr>
              <w:t>2.3.4 Reset Password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_Toc483909640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12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2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41" w:history="1">
            <w:r w:rsidR="00A24BB0" w:rsidRPr="00260D0D">
              <w:rPr>
                <w:rStyle w:val="Hyperlink"/>
                <w:rFonts w:ascii="Lato" w:hAnsi="Lato"/>
                <w:noProof/>
              </w:rPr>
              <w:t>2.4 Change Password: For Changing Current Passwords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_Toc483909641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14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1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42" w:history="1">
            <w:r w:rsidR="00A24BB0" w:rsidRPr="00260D0D">
              <w:rPr>
                <w:rStyle w:val="Hyperlink"/>
                <w:rFonts w:ascii="Lato" w:hAnsi="Lato"/>
                <w:noProof/>
              </w:rPr>
              <w:t>3 Advantages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_Toc483909642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14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A24BB0" w:rsidRPr="00260D0D" w:rsidRDefault="00386144">
          <w:pPr>
            <w:pStyle w:val="TOC1"/>
            <w:tabs>
              <w:tab w:val="right" w:leader="dot" w:pos="9350"/>
            </w:tabs>
            <w:rPr>
              <w:rFonts w:ascii="Lato" w:hAnsi="Lato"/>
              <w:noProof/>
              <w:lang w:eastAsia="en-US"/>
            </w:rPr>
          </w:pPr>
          <w:hyperlink w:anchor="_Toc483909643" w:history="1">
            <w:r w:rsidR="00A24BB0" w:rsidRPr="00260D0D">
              <w:rPr>
                <w:rStyle w:val="Hyperlink"/>
                <w:rFonts w:ascii="Lato" w:hAnsi="Lato"/>
                <w:noProof/>
              </w:rPr>
              <w:t>4 Support</w:t>
            </w:r>
            <w:r w:rsidR="00A24BB0" w:rsidRPr="00260D0D">
              <w:rPr>
                <w:rFonts w:ascii="Lato" w:hAnsi="Lato"/>
                <w:noProof/>
                <w:webHidden/>
              </w:rPr>
              <w:tab/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begin"/>
            </w:r>
            <w:r w:rsidR="00A24BB0" w:rsidRPr="00260D0D">
              <w:rPr>
                <w:rFonts w:ascii="Lato" w:hAnsi="Lato"/>
                <w:noProof/>
                <w:webHidden/>
              </w:rPr>
              <w:instrText xml:space="preserve"> PAGEREF _Toc483909643 \h </w:instrText>
            </w:r>
            <w:r w:rsidR="00A24BB0" w:rsidRPr="00260D0D">
              <w:rPr>
                <w:rFonts w:ascii="Lato" w:hAnsi="Lato"/>
                <w:noProof/>
                <w:webHidden/>
              </w:rPr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separate"/>
            </w:r>
            <w:r w:rsidR="003F345E">
              <w:rPr>
                <w:rFonts w:ascii="Lato" w:hAnsi="Lato"/>
                <w:noProof/>
                <w:webHidden/>
              </w:rPr>
              <w:t>15</w:t>
            </w:r>
            <w:r w:rsidR="00A24BB0" w:rsidRPr="00260D0D">
              <w:rPr>
                <w:rFonts w:ascii="Lato" w:hAnsi="Lato"/>
                <w:noProof/>
                <w:webHidden/>
              </w:rPr>
              <w:fldChar w:fldCharType="end"/>
            </w:r>
          </w:hyperlink>
        </w:p>
        <w:p w:rsidR="007127B1" w:rsidRPr="00260D0D" w:rsidRDefault="007127B1">
          <w:pPr>
            <w:rPr>
              <w:rFonts w:ascii="Lato" w:hAnsi="Lato"/>
            </w:rPr>
          </w:pPr>
          <w:r w:rsidRPr="00260D0D">
            <w:rPr>
              <w:rFonts w:ascii="Lato" w:hAnsi="Lato"/>
              <w:b/>
              <w:bCs/>
              <w:noProof/>
            </w:rPr>
            <w:fldChar w:fldCharType="end"/>
          </w:r>
        </w:p>
      </w:sdtContent>
    </w:sdt>
    <w:p w:rsidR="007127B1" w:rsidRDefault="007127B1">
      <w:pPr>
        <w:rPr>
          <w:rFonts w:asciiTheme="majorHAnsi" w:eastAsiaTheme="majorEastAsia" w:hAnsiTheme="majorHAnsi" w:cstheme="majorBidi"/>
          <w:sz w:val="56"/>
          <w:szCs w:val="56"/>
        </w:rPr>
      </w:pPr>
      <w:r>
        <w:br w:type="page"/>
      </w:r>
    </w:p>
    <w:p w:rsidR="00A10484" w:rsidRPr="00BE43F5" w:rsidRDefault="00724D44" w:rsidP="00BE43F5">
      <w:pPr>
        <w:pStyle w:val="Title"/>
        <w:rPr>
          <w:rFonts w:ascii="Lato" w:hAnsi="Lato"/>
        </w:rPr>
      </w:pPr>
      <w:r w:rsidRPr="00BE43F5">
        <w:rPr>
          <w:rFonts w:ascii="Lato" w:hAnsi="Lato"/>
        </w:rPr>
        <w:lastRenderedPageBreak/>
        <w:t>ART Self-</w:t>
      </w:r>
      <w:r w:rsidR="00CB4FB6" w:rsidRPr="00BE43F5">
        <w:rPr>
          <w:rFonts w:ascii="Lato" w:hAnsi="Lato"/>
        </w:rPr>
        <w:t>Service Portal: User Manual</w:t>
      </w:r>
    </w:p>
    <w:p w:rsidR="00855982" w:rsidRPr="00B33B91" w:rsidRDefault="000C3C71" w:rsidP="00855982">
      <w:pPr>
        <w:pStyle w:val="Heading1"/>
        <w:rPr>
          <w:rFonts w:ascii="Lato" w:hAnsi="Lato"/>
          <w:caps/>
          <w:smallCaps w:val="0"/>
          <w:sz w:val="28"/>
        </w:rPr>
      </w:pPr>
      <w:bookmarkStart w:id="1" w:name="_Toc483909626"/>
      <w:r w:rsidRPr="00B33B91">
        <w:rPr>
          <w:rFonts w:ascii="Lato" w:hAnsi="Lato"/>
          <w:caps/>
          <w:smallCaps w:val="0"/>
          <w:sz w:val="28"/>
        </w:rPr>
        <w:t xml:space="preserve">1 </w:t>
      </w:r>
      <w:r w:rsidR="00CB4FB6" w:rsidRPr="00B33B91">
        <w:rPr>
          <w:rFonts w:ascii="Lato" w:hAnsi="Lato"/>
          <w:caps/>
          <w:smallCaps w:val="0"/>
          <w:sz w:val="28"/>
        </w:rPr>
        <w:t>Introduction</w:t>
      </w:r>
      <w:bookmarkEnd w:id="1"/>
    </w:p>
    <w:p w:rsidR="00855982" w:rsidRPr="00BE43F5" w:rsidRDefault="00724D44" w:rsidP="00E0321B">
      <w:pPr>
        <w:jc w:val="both"/>
        <w:rPr>
          <w:rFonts w:ascii="Lato" w:hAnsi="Lato"/>
          <w:sz w:val="20"/>
        </w:rPr>
      </w:pPr>
      <w:r w:rsidRPr="00BE43F5">
        <w:rPr>
          <w:rFonts w:ascii="Lato" w:hAnsi="Lato"/>
          <w:sz w:val="20"/>
        </w:rPr>
        <w:t>ART Self-</w:t>
      </w:r>
      <w:r w:rsidR="00CB4FB6" w:rsidRPr="00BE43F5">
        <w:rPr>
          <w:rFonts w:ascii="Lato" w:hAnsi="Lato"/>
          <w:sz w:val="20"/>
        </w:rPr>
        <w:t>Service Portal is an easy to use web service which allows users to unlock their accounts, reset their forgotten passwords and change their passwords when needed independently.</w:t>
      </w:r>
    </w:p>
    <w:p w:rsidR="00CB4FB6" w:rsidRPr="00BE43F5" w:rsidRDefault="00CB4FB6" w:rsidP="00E0321B">
      <w:pPr>
        <w:jc w:val="both"/>
        <w:rPr>
          <w:rFonts w:ascii="Lato" w:hAnsi="Lato"/>
          <w:sz w:val="20"/>
        </w:rPr>
      </w:pPr>
      <w:r w:rsidRPr="00BE43F5">
        <w:rPr>
          <w:rFonts w:ascii="Lato" w:hAnsi="Lato"/>
          <w:sz w:val="20"/>
        </w:rPr>
        <w:t xml:space="preserve">Gone are the days of calling the Service Desk, waiting in queues for your turn </w:t>
      </w:r>
      <w:r w:rsidR="00724D44" w:rsidRPr="00BE43F5">
        <w:rPr>
          <w:rFonts w:ascii="Lato" w:hAnsi="Lato"/>
          <w:sz w:val="20"/>
        </w:rPr>
        <w:t>and getting your account unlocked. The ART Self-Service Portal has been designed to minimize the loss in productivity for all Hexaware employees when faced with locked out accounts and expired passwords.</w:t>
      </w:r>
    </w:p>
    <w:p w:rsidR="00724D44" w:rsidRPr="00B33B91" w:rsidRDefault="000C3C71" w:rsidP="00BE43F5">
      <w:pPr>
        <w:pStyle w:val="Heading1"/>
        <w:rPr>
          <w:rFonts w:ascii="Lato" w:hAnsi="Lato"/>
          <w:caps/>
          <w:smallCaps w:val="0"/>
          <w:sz w:val="28"/>
        </w:rPr>
      </w:pPr>
      <w:bookmarkStart w:id="2" w:name="_Toc483909627"/>
      <w:r w:rsidRPr="00B33B91">
        <w:rPr>
          <w:rFonts w:ascii="Lato" w:hAnsi="Lato"/>
          <w:caps/>
          <w:smallCaps w:val="0"/>
          <w:sz w:val="28"/>
        </w:rPr>
        <w:t xml:space="preserve">2 </w:t>
      </w:r>
      <w:r w:rsidR="004C114A" w:rsidRPr="00B33B91">
        <w:rPr>
          <w:rFonts w:ascii="Lato" w:hAnsi="Lato"/>
          <w:caps/>
          <w:smallCaps w:val="0"/>
          <w:sz w:val="28"/>
        </w:rPr>
        <w:t>Features</w:t>
      </w:r>
      <w:bookmarkEnd w:id="2"/>
    </w:p>
    <w:p w:rsidR="004C114A" w:rsidRPr="00557B19" w:rsidRDefault="004C114A" w:rsidP="00E0321B">
      <w:pPr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Account Recovery Tool Self-Service Portal has been built to be not just user friendly and intuitive, but also quick and secure in its functionalities. The portal can be accessed on laptops, tab</w:t>
      </w:r>
      <w:r w:rsidR="000C3C71" w:rsidRPr="00557B19">
        <w:rPr>
          <w:rFonts w:ascii="Lato" w:hAnsi="Lato"/>
          <w:sz w:val="20"/>
        </w:rPr>
        <w:t>lets and even mobile phones, maximizing ease of use for employees. It validates user identities through either security questions or OTPs sent to its user’s mobile phones.</w:t>
      </w:r>
      <w:r w:rsidRPr="00557B19">
        <w:rPr>
          <w:rFonts w:ascii="Lato" w:hAnsi="Lato"/>
          <w:sz w:val="20"/>
        </w:rPr>
        <w:t xml:space="preserve">  </w:t>
      </w:r>
    </w:p>
    <w:p w:rsidR="000C3C71" w:rsidRDefault="004C114A" w:rsidP="00E0321B">
      <w:pPr>
        <w:keepNext/>
        <w:jc w:val="both"/>
      </w:pPr>
      <w:r>
        <w:rPr>
          <w:noProof/>
          <w:lang w:eastAsia="en-US"/>
        </w:rPr>
        <w:drawing>
          <wp:inline distT="0" distB="0" distL="0" distR="0" wp14:anchorId="7ADDCBCA" wp14:editId="29E008B5">
            <wp:extent cx="5905500" cy="33403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080" cy="33446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C71" w:rsidRPr="009B2117" w:rsidRDefault="000C3C71" w:rsidP="00E0321B">
      <w:pPr>
        <w:pStyle w:val="Caption"/>
        <w:jc w:val="both"/>
        <w:rPr>
          <w:sz w:val="20"/>
        </w:rPr>
      </w:pPr>
      <w:r w:rsidRPr="009B2117">
        <w:rPr>
          <w:sz w:val="20"/>
        </w:rPr>
        <w:t xml:space="preserve">Image </w:t>
      </w:r>
      <w:r w:rsidRPr="009B2117">
        <w:rPr>
          <w:sz w:val="20"/>
        </w:rPr>
        <w:fldChar w:fldCharType="begin"/>
      </w:r>
      <w:r w:rsidRPr="009B2117">
        <w:rPr>
          <w:sz w:val="20"/>
        </w:rPr>
        <w:instrText xml:space="preserve"> SEQ Image \* ARABIC </w:instrText>
      </w:r>
      <w:r w:rsidRPr="009B2117">
        <w:rPr>
          <w:sz w:val="20"/>
        </w:rPr>
        <w:fldChar w:fldCharType="separate"/>
      </w:r>
      <w:r w:rsidR="003F345E">
        <w:rPr>
          <w:noProof/>
          <w:sz w:val="20"/>
        </w:rPr>
        <w:t>1</w:t>
      </w:r>
      <w:r w:rsidRPr="009B2117">
        <w:rPr>
          <w:sz w:val="20"/>
        </w:rPr>
        <w:fldChar w:fldCharType="end"/>
      </w:r>
      <w:r w:rsidRPr="009B2117">
        <w:rPr>
          <w:sz w:val="20"/>
        </w:rPr>
        <w:t>: Account Recovery Tool Self-Service Portal</w:t>
      </w:r>
    </w:p>
    <w:p w:rsidR="006B6981" w:rsidRPr="00557B19" w:rsidRDefault="004C114A" w:rsidP="00E0321B">
      <w:pPr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The ART Self-Service Portal offers the following 4 options to its us</w:t>
      </w:r>
      <w:r w:rsidR="000C3C71" w:rsidRPr="00557B19">
        <w:rPr>
          <w:rFonts w:ascii="Lato" w:hAnsi="Lato"/>
          <w:sz w:val="20"/>
        </w:rPr>
        <w:t>ers.</w:t>
      </w:r>
    </w:p>
    <w:p w:rsidR="006B6981" w:rsidRDefault="006B6981">
      <w:r>
        <w:br w:type="page"/>
      </w:r>
    </w:p>
    <w:p w:rsidR="000C3C71" w:rsidRDefault="000C3C71" w:rsidP="00557B19">
      <w:pPr>
        <w:pStyle w:val="Heading2"/>
        <w:spacing w:line="276" w:lineRule="auto"/>
        <w:jc w:val="both"/>
      </w:pPr>
      <w:bookmarkStart w:id="3" w:name="_Toc483909628"/>
      <w:r w:rsidRPr="00557B19">
        <w:rPr>
          <w:rFonts w:ascii="Lato" w:hAnsi="Lato"/>
          <w:caps/>
          <w:smallCaps w:val="0"/>
          <w:sz w:val="24"/>
        </w:rPr>
        <w:lastRenderedPageBreak/>
        <w:t>2.1 User Enroll / Update</w:t>
      </w:r>
      <w:r w:rsidR="00F252FD" w:rsidRPr="00557B19">
        <w:rPr>
          <w:rFonts w:ascii="Lato" w:hAnsi="Lato"/>
          <w:caps/>
          <w:smallCaps w:val="0"/>
          <w:sz w:val="24"/>
        </w:rPr>
        <w:t>:</w:t>
      </w:r>
      <w:r w:rsidR="00F252FD" w:rsidRPr="00557B19">
        <w:rPr>
          <w:sz w:val="24"/>
        </w:rPr>
        <w:t xml:space="preserve"> </w:t>
      </w:r>
      <w:r w:rsidR="00F252FD" w:rsidRPr="00557B19">
        <w:rPr>
          <w:rFonts w:ascii="Lato" w:hAnsi="Lato"/>
          <w:b w:val="0"/>
          <w:caps/>
          <w:smallCaps w:val="0"/>
          <w:sz w:val="22"/>
        </w:rPr>
        <w:t>For Enrolling New Users and Updating User Details</w:t>
      </w:r>
      <w:bookmarkEnd w:id="3"/>
    </w:p>
    <w:p w:rsidR="000C3C71" w:rsidRPr="00557B19" w:rsidRDefault="000C3C71" w:rsidP="00557B19">
      <w:p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User Enrolment is the most important step in the functionality of Account Recovery Tool portal. It is a </w:t>
      </w:r>
      <w:r w:rsidR="007E02F5" w:rsidRPr="00557B19">
        <w:rPr>
          <w:rFonts w:ascii="Lato" w:hAnsi="Lato"/>
          <w:sz w:val="20"/>
        </w:rPr>
        <w:t>three-step</w:t>
      </w:r>
      <w:r w:rsidRPr="00557B19">
        <w:rPr>
          <w:rFonts w:ascii="Lato" w:hAnsi="Lato"/>
          <w:sz w:val="20"/>
        </w:rPr>
        <w:t xml:space="preserve"> process which ensures that the user can avail the full suite of features that A.R.T. </w:t>
      </w:r>
      <w:proofErr w:type="gramStart"/>
      <w:r w:rsidRPr="00557B19">
        <w:rPr>
          <w:rFonts w:ascii="Lato" w:hAnsi="Lato"/>
          <w:sz w:val="20"/>
        </w:rPr>
        <w:t>has to</w:t>
      </w:r>
      <w:proofErr w:type="gramEnd"/>
      <w:r w:rsidRPr="00557B19">
        <w:rPr>
          <w:rFonts w:ascii="Lato" w:hAnsi="Lato"/>
          <w:sz w:val="20"/>
        </w:rPr>
        <w:t xml:space="preserve"> offer:</w:t>
      </w:r>
    </w:p>
    <w:p w:rsidR="000C3C71" w:rsidRPr="00557B19" w:rsidRDefault="000C3C71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4" w:name="_Toc483909629"/>
      <w:r w:rsidRPr="00557B19">
        <w:rPr>
          <w:rFonts w:ascii="Lato" w:hAnsi="Lato"/>
        </w:rPr>
        <w:t>2.1.1 Authentication</w:t>
      </w:r>
      <w:bookmarkEnd w:id="4"/>
    </w:p>
    <w:p w:rsidR="000C3C71" w:rsidRPr="00557B19" w:rsidRDefault="00FB2AD6" w:rsidP="00557B1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Users are asked to log in to the portal using their account id and password.</w:t>
      </w:r>
    </w:p>
    <w:p w:rsidR="000C3C71" w:rsidRPr="00557B19" w:rsidRDefault="00FB2AD6" w:rsidP="00557B1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This process has been designed with the objective of storing information relevant to </w:t>
      </w:r>
      <w:proofErr w:type="gramStart"/>
      <w:r w:rsidRPr="00557B19">
        <w:rPr>
          <w:rFonts w:ascii="Lato" w:hAnsi="Lato"/>
          <w:sz w:val="20"/>
        </w:rPr>
        <w:t>each and every</w:t>
      </w:r>
      <w:proofErr w:type="gramEnd"/>
      <w:r w:rsidRPr="00557B19">
        <w:rPr>
          <w:rFonts w:ascii="Lato" w:hAnsi="Lato"/>
          <w:sz w:val="20"/>
        </w:rPr>
        <w:t xml:space="preserve"> user of the tool and make the process of Self Service of Account Unlock and Password Reset easy for them.</w:t>
      </w:r>
    </w:p>
    <w:p w:rsidR="009B2117" w:rsidRDefault="001C20F6" w:rsidP="00E0321B">
      <w:pPr>
        <w:keepNext/>
        <w:jc w:val="both"/>
      </w:pPr>
      <w:r w:rsidRPr="001C20F6">
        <w:rPr>
          <w:noProof/>
        </w:rPr>
        <w:drawing>
          <wp:inline distT="0" distB="0" distL="0" distR="0" wp14:anchorId="0F46B92B" wp14:editId="596CB9EC">
            <wp:extent cx="5943600" cy="3442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17" w:rsidRPr="009B2117" w:rsidRDefault="009B2117" w:rsidP="00E0321B">
      <w:pPr>
        <w:pStyle w:val="Caption"/>
        <w:jc w:val="both"/>
        <w:rPr>
          <w:sz w:val="20"/>
        </w:rPr>
      </w:pPr>
      <w:r w:rsidRPr="009B2117">
        <w:rPr>
          <w:sz w:val="20"/>
        </w:rPr>
        <w:t xml:space="preserve">Image </w:t>
      </w:r>
      <w:r w:rsidRPr="009B2117">
        <w:rPr>
          <w:sz w:val="20"/>
        </w:rPr>
        <w:fldChar w:fldCharType="begin"/>
      </w:r>
      <w:r w:rsidRPr="009B2117">
        <w:rPr>
          <w:sz w:val="20"/>
        </w:rPr>
        <w:instrText xml:space="preserve"> SEQ Image \* ARABIC </w:instrText>
      </w:r>
      <w:r w:rsidRPr="009B2117">
        <w:rPr>
          <w:sz w:val="20"/>
        </w:rPr>
        <w:fldChar w:fldCharType="separate"/>
      </w:r>
      <w:r w:rsidR="003F345E">
        <w:rPr>
          <w:noProof/>
          <w:sz w:val="20"/>
        </w:rPr>
        <w:t>2</w:t>
      </w:r>
      <w:r w:rsidRPr="009B2117">
        <w:rPr>
          <w:sz w:val="20"/>
        </w:rPr>
        <w:fldChar w:fldCharType="end"/>
      </w:r>
      <w:r w:rsidRPr="009B2117">
        <w:rPr>
          <w:sz w:val="20"/>
        </w:rPr>
        <w:t xml:space="preserve"> Authentication during Enrollment</w:t>
      </w:r>
    </w:p>
    <w:p w:rsidR="000C3C71" w:rsidRPr="00557B19" w:rsidRDefault="000C3C71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5" w:name="_Toc483909630"/>
      <w:r w:rsidRPr="00557B19">
        <w:rPr>
          <w:rFonts w:ascii="Lato" w:hAnsi="Lato"/>
        </w:rPr>
        <w:t>2.1.2 Validation</w:t>
      </w:r>
      <w:bookmarkEnd w:id="5"/>
    </w:p>
    <w:p w:rsidR="00B762F6" w:rsidRPr="00557B19" w:rsidRDefault="00FB2AD6" w:rsidP="00557B19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To ensure safety and to take precautions against hacks, a second level of authentication is carried out, generally by enquiring about personal details such as Date of Birth etc. of the users.</w:t>
      </w:r>
    </w:p>
    <w:p w:rsidR="00B762F6" w:rsidRPr="00557B19" w:rsidRDefault="00FB2AD6" w:rsidP="00557B19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Here, the users can choose to avail the </w:t>
      </w:r>
      <w:r w:rsidR="006B6981" w:rsidRPr="00557B19">
        <w:rPr>
          <w:rFonts w:ascii="Lato" w:hAnsi="Lato"/>
          <w:sz w:val="20"/>
        </w:rPr>
        <w:t>OTP</w:t>
      </w:r>
      <w:r w:rsidRPr="00557B19">
        <w:rPr>
          <w:rFonts w:ascii="Lato" w:hAnsi="Lato"/>
          <w:sz w:val="20"/>
        </w:rPr>
        <w:t xml:space="preserve"> facility offered by our tool</w:t>
      </w:r>
      <w:r w:rsidR="006B6981" w:rsidRPr="00557B19">
        <w:rPr>
          <w:rFonts w:ascii="Lato" w:hAnsi="Lato"/>
          <w:sz w:val="20"/>
        </w:rPr>
        <w:t xml:space="preserve"> on registering their mobile numbers.</w:t>
      </w:r>
    </w:p>
    <w:p w:rsidR="009B2117" w:rsidRDefault="00183F91" w:rsidP="001C20F6">
      <w:pPr>
        <w:pStyle w:val="ListParagraph"/>
        <w:keepNext/>
        <w:ind w:left="36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650992" cy="2432304"/>
            <wp:effectExtent l="0" t="0" r="698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b="15955"/>
                    <a:stretch/>
                  </pic:blipFill>
                  <pic:spPr bwMode="auto">
                    <a:xfrm>
                      <a:off x="0" y="0"/>
                      <a:ext cx="5650992" cy="243230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3F91" w:rsidRDefault="009B2117" w:rsidP="00E0321B">
      <w:pPr>
        <w:pStyle w:val="Caption"/>
        <w:jc w:val="both"/>
        <w:rPr>
          <w:sz w:val="20"/>
        </w:rPr>
      </w:pPr>
      <w:r w:rsidRPr="009B2117">
        <w:rPr>
          <w:sz w:val="20"/>
        </w:rPr>
        <w:t xml:space="preserve">Image </w:t>
      </w:r>
      <w:r w:rsidRPr="009B2117">
        <w:rPr>
          <w:sz w:val="20"/>
        </w:rPr>
        <w:fldChar w:fldCharType="begin"/>
      </w:r>
      <w:r w:rsidRPr="009B2117">
        <w:rPr>
          <w:sz w:val="20"/>
        </w:rPr>
        <w:instrText xml:space="preserve"> SEQ Image \* ARABIC </w:instrText>
      </w:r>
      <w:r w:rsidRPr="009B2117">
        <w:rPr>
          <w:sz w:val="20"/>
        </w:rPr>
        <w:fldChar w:fldCharType="separate"/>
      </w:r>
      <w:r w:rsidR="003F345E">
        <w:rPr>
          <w:noProof/>
          <w:sz w:val="20"/>
        </w:rPr>
        <w:t>3</w:t>
      </w:r>
      <w:r w:rsidRPr="009B2117">
        <w:rPr>
          <w:sz w:val="20"/>
        </w:rPr>
        <w:fldChar w:fldCharType="end"/>
      </w:r>
      <w:r w:rsidRPr="009B2117">
        <w:rPr>
          <w:sz w:val="20"/>
        </w:rPr>
        <w:t xml:space="preserve"> Validation of Credentials during Enrollment</w:t>
      </w:r>
    </w:p>
    <w:p w:rsidR="00EF3F43" w:rsidRPr="00557B19" w:rsidRDefault="00EF3F43" w:rsidP="00557B19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To provide </w:t>
      </w:r>
      <w:r w:rsidR="006B6981" w:rsidRPr="00557B19">
        <w:rPr>
          <w:rFonts w:ascii="Lato" w:hAnsi="Lato"/>
          <w:sz w:val="20"/>
        </w:rPr>
        <w:t xml:space="preserve">further </w:t>
      </w:r>
      <w:r w:rsidRPr="00557B19">
        <w:rPr>
          <w:rFonts w:ascii="Lato" w:hAnsi="Lato"/>
          <w:sz w:val="20"/>
        </w:rPr>
        <w:t xml:space="preserve">security to employees, ART Self-Service Portal also gives the users an option to make their phone numbers private, </w:t>
      </w:r>
      <w:r w:rsidR="00745490" w:rsidRPr="00557B19">
        <w:rPr>
          <w:rFonts w:ascii="Lato" w:hAnsi="Lato"/>
          <w:sz w:val="20"/>
        </w:rPr>
        <w:t>thus ensuring that their phone number does not get updated in GAL and is also not visible in outlook / skype to users</w:t>
      </w:r>
      <w:r w:rsidRPr="00557B19">
        <w:rPr>
          <w:rFonts w:ascii="Lato" w:hAnsi="Lato"/>
          <w:sz w:val="20"/>
        </w:rPr>
        <w:t>.</w:t>
      </w:r>
      <w:r w:rsidR="00745490" w:rsidRPr="00557B19">
        <w:rPr>
          <w:rFonts w:ascii="Lato" w:hAnsi="Lato"/>
          <w:sz w:val="20"/>
        </w:rPr>
        <w:t xml:space="preserve"> </w:t>
      </w:r>
    </w:p>
    <w:p w:rsidR="00EF3F43" w:rsidRDefault="006C0D2B" w:rsidP="001C20F6">
      <w:pPr>
        <w:jc w:val="center"/>
      </w:pPr>
      <w:r>
        <w:rPr>
          <w:noProof/>
          <w:lang w:eastAsia="en-US"/>
        </w:rPr>
        <w:drawing>
          <wp:inline distT="0" distB="0" distL="0" distR="0" wp14:anchorId="39DDB5A4" wp14:editId="098E316B">
            <wp:extent cx="5800725" cy="2943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1" t="7407" r="1602" b="4558"/>
                    <a:stretch/>
                  </pic:blipFill>
                  <pic:spPr bwMode="auto">
                    <a:xfrm>
                      <a:off x="0" y="0"/>
                      <a:ext cx="5800725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D2B" w:rsidRPr="006B6981" w:rsidRDefault="00EF3F43" w:rsidP="00E0321B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4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Protecting Phone Number option provided by the tool</w:t>
      </w:r>
    </w:p>
    <w:p w:rsidR="000C3C71" w:rsidRPr="00557B19" w:rsidRDefault="000C3C71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6" w:name="_Toc483909631"/>
      <w:r w:rsidRPr="00557B19">
        <w:rPr>
          <w:rFonts w:ascii="Lato" w:hAnsi="Lato"/>
        </w:rPr>
        <w:t>2.1.3 Questionnaire</w:t>
      </w:r>
      <w:bookmarkEnd w:id="6"/>
    </w:p>
    <w:p w:rsidR="00B762F6" w:rsidRPr="00557B19" w:rsidRDefault="00FB2AD6" w:rsidP="00557B19">
      <w:pPr>
        <w:pStyle w:val="ListParagraph"/>
        <w:numPr>
          <w:ilvl w:val="0"/>
          <w:numId w:val="3"/>
        </w:numPr>
        <w:spacing w:line="276" w:lineRule="auto"/>
        <w:ind w:left="360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The final step requires the users to answer a wide variety of questions.</w:t>
      </w:r>
    </w:p>
    <w:p w:rsidR="00B762F6" w:rsidRPr="00557B19" w:rsidRDefault="00FB2AD6" w:rsidP="00557B19">
      <w:pPr>
        <w:pStyle w:val="ListParagraph"/>
        <w:numPr>
          <w:ilvl w:val="0"/>
          <w:numId w:val="3"/>
        </w:numPr>
        <w:spacing w:line="276" w:lineRule="auto"/>
        <w:ind w:left="360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The answers given by the user will be stored in the tool and used </w:t>
      </w:r>
      <w:proofErr w:type="gramStart"/>
      <w:r w:rsidRPr="00557B19">
        <w:rPr>
          <w:rFonts w:ascii="Lato" w:hAnsi="Lato"/>
          <w:sz w:val="20"/>
        </w:rPr>
        <w:t>for the purpose of</w:t>
      </w:r>
      <w:proofErr w:type="gramEnd"/>
      <w:r w:rsidRPr="00557B19">
        <w:rPr>
          <w:rFonts w:ascii="Lato" w:hAnsi="Lato"/>
          <w:sz w:val="20"/>
        </w:rPr>
        <w:t xml:space="preserve"> future verification in the event of Unlock Account and Forgot Password.</w:t>
      </w:r>
    </w:p>
    <w:p w:rsidR="000C3C71" w:rsidRPr="00557B19" w:rsidRDefault="00FB2AD6" w:rsidP="00557B19">
      <w:pPr>
        <w:pStyle w:val="ListParagraph"/>
        <w:numPr>
          <w:ilvl w:val="0"/>
          <w:numId w:val="3"/>
        </w:numPr>
        <w:spacing w:line="276" w:lineRule="auto"/>
        <w:ind w:left="360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A mismatch in</w:t>
      </w:r>
      <w:r w:rsidR="000C3C71" w:rsidRPr="00557B19">
        <w:rPr>
          <w:rFonts w:ascii="Lato" w:hAnsi="Lato"/>
          <w:sz w:val="20"/>
        </w:rPr>
        <w:t xml:space="preserve"> answers will disable this self-</w:t>
      </w:r>
      <w:r w:rsidRPr="00557B19">
        <w:rPr>
          <w:rFonts w:ascii="Lato" w:hAnsi="Lato"/>
          <w:sz w:val="20"/>
        </w:rPr>
        <w:t>service facility for that user.</w:t>
      </w:r>
    </w:p>
    <w:p w:rsidR="006B6981" w:rsidRDefault="00962CDC" w:rsidP="006B6981">
      <w:pPr>
        <w:keepNext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6878FDF3" wp14:editId="04B334C3">
            <wp:extent cx="5715000" cy="2636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76" r="1442" b="9117"/>
                    <a:stretch/>
                  </pic:blipFill>
                  <pic:spPr bwMode="auto">
                    <a:xfrm>
                      <a:off x="0" y="0"/>
                      <a:ext cx="5719448" cy="263857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CDC" w:rsidRPr="006B6981" w:rsidRDefault="006B6981" w:rsidP="006B6981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5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Security Questions for future Account Validation attempts</w:t>
      </w:r>
    </w:p>
    <w:p w:rsidR="004659B4" w:rsidRPr="00557B19" w:rsidRDefault="004659B4" w:rsidP="00557B19">
      <w:pPr>
        <w:pStyle w:val="Heading2"/>
        <w:spacing w:line="276" w:lineRule="auto"/>
        <w:jc w:val="both"/>
        <w:rPr>
          <w:rFonts w:ascii="Lato" w:hAnsi="Lato"/>
          <w:caps/>
          <w:smallCaps w:val="0"/>
          <w:sz w:val="22"/>
        </w:rPr>
      </w:pPr>
      <w:bookmarkStart w:id="7" w:name="_Toc483909632"/>
      <w:r w:rsidRPr="00557B19">
        <w:rPr>
          <w:rFonts w:ascii="Lato" w:hAnsi="Lato"/>
          <w:caps/>
          <w:smallCaps w:val="0"/>
          <w:sz w:val="22"/>
        </w:rPr>
        <w:t>2.2 Unlock Account</w:t>
      </w:r>
      <w:r w:rsidR="00F252FD" w:rsidRPr="00557B19">
        <w:rPr>
          <w:rFonts w:ascii="Lato" w:hAnsi="Lato"/>
          <w:caps/>
          <w:smallCaps w:val="0"/>
          <w:sz w:val="22"/>
        </w:rPr>
        <w:t xml:space="preserve">: </w:t>
      </w:r>
      <w:r w:rsidR="00F252FD" w:rsidRPr="00557B19">
        <w:rPr>
          <w:rFonts w:ascii="Lato" w:hAnsi="Lato"/>
          <w:b w:val="0"/>
          <w:caps/>
          <w:smallCaps w:val="0"/>
          <w:sz w:val="22"/>
        </w:rPr>
        <w:t>For Account Lockout Cases</w:t>
      </w:r>
      <w:bookmarkEnd w:id="7"/>
    </w:p>
    <w:p w:rsidR="004659B4" w:rsidRPr="00557B19" w:rsidRDefault="004659B4" w:rsidP="00557B19">
      <w:p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This feature of the ART Self-Service Portal allows the user to avail either the OTP Services or the Security Questions to unlock their </w:t>
      </w:r>
      <w:r w:rsidR="007E02F5" w:rsidRPr="00557B19">
        <w:rPr>
          <w:rFonts w:ascii="Lato" w:hAnsi="Lato"/>
          <w:sz w:val="20"/>
        </w:rPr>
        <w:t>locked-out</w:t>
      </w:r>
      <w:r w:rsidRPr="00557B19">
        <w:rPr>
          <w:rFonts w:ascii="Lato" w:hAnsi="Lato"/>
          <w:sz w:val="20"/>
        </w:rPr>
        <w:t xml:space="preserve"> accounts, bypassing the need to call the service desk for assistance.</w:t>
      </w:r>
    </w:p>
    <w:p w:rsidR="004659B4" w:rsidRPr="00557B19" w:rsidRDefault="004659B4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8" w:name="_Toc483909633"/>
      <w:r w:rsidRPr="00557B19">
        <w:rPr>
          <w:rFonts w:ascii="Lato" w:hAnsi="Lato"/>
        </w:rPr>
        <w:t>2.2.1 User ID</w:t>
      </w:r>
      <w:bookmarkEnd w:id="8"/>
    </w:p>
    <w:p w:rsidR="00B762F6" w:rsidRPr="00557B19" w:rsidRDefault="00B46223" w:rsidP="00557B19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The user is asked to enter their employee id to start the unlock process for their account</w:t>
      </w:r>
      <w:r w:rsidR="00FB2AD6" w:rsidRPr="00557B19">
        <w:rPr>
          <w:rFonts w:ascii="Lato" w:hAnsi="Lato"/>
          <w:sz w:val="20"/>
        </w:rPr>
        <w:t>.</w:t>
      </w:r>
    </w:p>
    <w:p w:rsidR="00B762F6" w:rsidRPr="00557B19" w:rsidRDefault="00FB2AD6" w:rsidP="00557B19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When </w:t>
      </w:r>
      <w:r w:rsidR="00B46223" w:rsidRPr="00557B19">
        <w:rPr>
          <w:rFonts w:ascii="Lato" w:hAnsi="Lato"/>
          <w:sz w:val="20"/>
        </w:rPr>
        <w:t>the</w:t>
      </w:r>
      <w:r w:rsidRPr="00557B19">
        <w:rPr>
          <w:rFonts w:ascii="Lato" w:hAnsi="Lato"/>
          <w:sz w:val="20"/>
        </w:rPr>
        <w:t xml:space="preserve"> user choose</w:t>
      </w:r>
      <w:r w:rsidR="00B46223" w:rsidRPr="00557B19">
        <w:rPr>
          <w:rFonts w:ascii="Lato" w:hAnsi="Lato"/>
          <w:sz w:val="20"/>
        </w:rPr>
        <w:t>s</w:t>
      </w:r>
      <w:r w:rsidRPr="00557B19">
        <w:rPr>
          <w:rFonts w:ascii="Lato" w:hAnsi="Lato"/>
          <w:sz w:val="20"/>
        </w:rPr>
        <w:t xml:space="preserve"> this option, a ticket is generated for them concerning the end–to–end functions of this process.</w:t>
      </w:r>
    </w:p>
    <w:p w:rsidR="006B6981" w:rsidRDefault="001E71C4" w:rsidP="006B6981">
      <w:pPr>
        <w:keepNext/>
        <w:jc w:val="both"/>
      </w:pPr>
      <w:r w:rsidRPr="001E71C4">
        <w:rPr>
          <w:noProof/>
        </w:rPr>
        <w:lastRenderedPageBreak/>
        <w:drawing>
          <wp:inline distT="0" distB="0" distL="0" distR="0" wp14:anchorId="56CD2E1F" wp14:editId="22C7C35C">
            <wp:extent cx="5943600" cy="34086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23" w:rsidRPr="006B6981" w:rsidRDefault="006B6981" w:rsidP="006B6981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6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Initiating the process of Account Unlock</w:t>
      </w:r>
    </w:p>
    <w:p w:rsidR="004659B4" w:rsidRPr="00557B19" w:rsidRDefault="004659B4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9" w:name="_Toc483909634"/>
      <w:r w:rsidRPr="00557B19">
        <w:rPr>
          <w:rFonts w:ascii="Lato" w:hAnsi="Lato"/>
        </w:rPr>
        <w:t>2.2.2 Authentication Type</w:t>
      </w:r>
      <w:bookmarkEnd w:id="9"/>
    </w:p>
    <w:p w:rsidR="00B762F6" w:rsidRPr="00557B19" w:rsidRDefault="00FB2AD6" w:rsidP="00557B1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Here, the user can choose an option to unlock their account using either a One Time Password or by answering their security questions.</w:t>
      </w:r>
    </w:p>
    <w:p w:rsidR="00807FFC" w:rsidRPr="00557B19" w:rsidRDefault="00807FFC" w:rsidP="00557B1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If the former is chosen, the portal will send a One Time Password to the user’s mobile phone for validating their identity. The user can enter the OTP in the given field and unlock their account.</w:t>
      </w:r>
    </w:p>
    <w:p w:rsidR="00807FFC" w:rsidRPr="00557B19" w:rsidRDefault="00807FFC" w:rsidP="00557B1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If the user chooses the security questions option, they will be asked up to 3 questions and </w:t>
      </w:r>
      <w:proofErr w:type="gramStart"/>
      <w:r w:rsidRPr="00557B19">
        <w:rPr>
          <w:rFonts w:ascii="Lato" w:hAnsi="Lato"/>
          <w:sz w:val="20"/>
        </w:rPr>
        <w:t>have to</w:t>
      </w:r>
      <w:proofErr w:type="gramEnd"/>
      <w:r w:rsidRPr="00557B19">
        <w:rPr>
          <w:rFonts w:ascii="Lato" w:hAnsi="Lato"/>
          <w:sz w:val="20"/>
        </w:rPr>
        <w:t xml:space="preserve"> answer them correctly to unlock their account.</w:t>
      </w:r>
    </w:p>
    <w:p w:rsidR="00E0321B" w:rsidRDefault="00E0321B" w:rsidP="00E0321B">
      <w:pPr>
        <w:keepNext/>
        <w:jc w:val="both"/>
      </w:pPr>
      <w:r>
        <w:rPr>
          <w:noProof/>
          <w:lang w:eastAsia="en-US"/>
        </w:rPr>
        <w:drawing>
          <wp:inline distT="0" distB="0" distL="0" distR="0" wp14:anchorId="4E240EC8" wp14:editId="5857E246">
            <wp:extent cx="5943600" cy="1933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976" b="34188"/>
                    <a:stretch/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FFC" w:rsidRPr="006B6981" w:rsidRDefault="00E0321B" w:rsidP="00E0321B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7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Choosing Authentication Type to Unlock Account</w:t>
      </w:r>
    </w:p>
    <w:p w:rsidR="00E0321B" w:rsidRPr="00E0321B" w:rsidRDefault="00E0321B" w:rsidP="00E0321B"/>
    <w:p w:rsidR="00807FFC" w:rsidRPr="00807FFC" w:rsidRDefault="00807FFC" w:rsidP="00E0321B">
      <w:pPr>
        <w:jc w:val="both"/>
      </w:pPr>
    </w:p>
    <w:p w:rsidR="000C3C71" w:rsidRPr="00557B19" w:rsidRDefault="004659B4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10" w:name="_Toc483909635"/>
      <w:r w:rsidRPr="00557B19">
        <w:rPr>
          <w:rFonts w:ascii="Lato" w:hAnsi="Lato"/>
        </w:rPr>
        <w:lastRenderedPageBreak/>
        <w:t>2.2.3 Unlock Account</w:t>
      </w:r>
      <w:bookmarkEnd w:id="10"/>
    </w:p>
    <w:p w:rsidR="00B762F6" w:rsidRPr="00557B19" w:rsidRDefault="00FB2AD6" w:rsidP="00557B1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If the user chooses OTP, an SMS is sent to their registered mobile number to unlock their account.</w:t>
      </w:r>
    </w:p>
    <w:p w:rsidR="00E14599" w:rsidRDefault="00E14599" w:rsidP="00E14599">
      <w:pPr>
        <w:keepNext/>
        <w:jc w:val="both"/>
      </w:pPr>
      <w:r>
        <w:rPr>
          <w:noProof/>
          <w:lang w:eastAsia="en-US"/>
        </w:rPr>
        <w:drawing>
          <wp:inline distT="0" distB="0" distL="0" distR="0" wp14:anchorId="66DF60EE" wp14:editId="22967888">
            <wp:extent cx="5943600" cy="1971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407" b="33618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1B" w:rsidRDefault="00E14599" w:rsidP="00E14599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8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Using OTP option to Unlock Account</w:t>
      </w:r>
    </w:p>
    <w:p w:rsidR="00E14599" w:rsidRPr="00557B19" w:rsidRDefault="006B6981" w:rsidP="00B50388">
      <w:pPr>
        <w:pStyle w:val="ListParagraph"/>
        <w:numPr>
          <w:ilvl w:val="0"/>
          <w:numId w:val="6"/>
        </w:numPr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If the user chooses Security Questions, they are asked to answer three questions. If they answer correct, their account gets unlocked.</w:t>
      </w:r>
    </w:p>
    <w:p w:rsidR="00E14599" w:rsidRDefault="00E0321B" w:rsidP="00E14599">
      <w:pPr>
        <w:keepNext/>
        <w:jc w:val="both"/>
      </w:pPr>
      <w:r>
        <w:rPr>
          <w:noProof/>
          <w:lang w:eastAsia="en-US"/>
        </w:rPr>
        <w:drawing>
          <wp:inline distT="0" distB="0" distL="0" distR="0" wp14:anchorId="25AEE449" wp14:editId="41789930">
            <wp:extent cx="5943600" cy="2600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977" b="14245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C71" w:rsidRDefault="00E14599" w:rsidP="00E14599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9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Using Security Questions to Unlock Account</w:t>
      </w:r>
    </w:p>
    <w:p w:rsidR="006B6981" w:rsidRDefault="006B6981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</w:p>
    <w:p w:rsidR="000C3C71" w:rsidRPr="00557B19" w:rsidRDefault="00662A41" w:rsidP="00E0321B">
      <w:pPr>
        <w:pStyle w:val="Heading2"/>
        <w:jc w:val="both"/>
        <w:rPr>
          <w:rFonts w:ascii="Lato" w:hAnsi="Lato"/>
          <w:caps/>
          <w:smallCaps w:val="0"/>
          <w:sz w:val="22"/>
          <w:szCs w:val="22"/>
        </w:rPr>
      </w:pPr>
      <w:bookmarkStart w:id="11" w:name="_Toc483909636"/>
      <w:r w:rsidRPr="00557B19">
        <w:rPr>
          <w:rFonts w:ascii="Lato" w:hAnsi="Lato"/>
          <w:caps/>
          <w:smallCaps w:val="0"/>
          <w:sz w:val="22"/>
          <w:szCs w:val="22"/>
        </w:rPr>
        <w:t xml:space="preserve">2.3 </w:t>
      </w:r>
      <w:r w:rsidR="007365C5">
        <w:rPr>
          <w:rFonts w:ascii="Lato" w:hAnsi="Lato"/>
          <w:caps/>
          <w:smallCaps w:val="0"/>
          <w:sz w:val="22"/>
          <w:szCs w:val="22"/>
        </w:rPr>
        <w:t>Reset</w:t>
      </w:r>
      <w:r w:rsidRPr="00557B19">
        <w:rPr>
          <w:rFonts w:ascii="Lato" w:hAnsi="Lato"/>
          <w:caps/>
          <w:smallCaps w:val="0"/>
          <w:sz w:val="22"/>
          <w:szCs w:val="22"/>
        </w:rPr>
        <w:t xml:space="preserve"> Password</w:t>
      </w:r>
      <w:r w:rsidR="00F252FD" w:rsidRPr="00557B19">
        <w:rPr>
          <w:rFonts w:ascii="Lato" w:hAnsi="Lato"/>
          <w:caps/>
          <w:smallCaps w:val="0"/>
          <w:sz w:val="22"/>
          <w:szCs w:val="22"/>
        </w:rPr>
        <w:t xml:space="preserve">: </w:t>
      </w:r>
      <w:r w:rsidR="00F252FD" w:rsidRPr="00557B19">
        <w:rPr>
          <w:rFonts w:ascii="Lato" w:hAnsi="Lato"/>
          <w:b w:val="0"/>
          <w:caps/>
          <w:smallCaps w:val="0"/>
          <w:sz w:val="22"/>
          <w:szCs w:val="22"/>
        </w:rPr>
        <w:t>For Forgotten or Expired Password Cases</w:t>
      </w:r>
      <w:bookmarkEnd w:id="11"/>
    </w:p>
    <w:p w:rsidR="000C3C71" w:rsidRPr="00557B19" w:rsidRDefault="00662A41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12" w:name="_Toc483909637"/>
      <w:r w:rsidRPr="00557B19">
        <w:rPr>
          <w:rFonts w:ascii="Lato" w:hAnsi="Lato"/>
        </w:rPr>
        <w:t>2.3.1 User ID</w:t>
      </w:r>
      <w:bookmarkEnd w:id="12"/>
    </w:p>
    <w:p w:rsidR="00662A41" w:rsidRPr="00557B19" w:rsidRDefault="00662A41" w:rsidP="00557B1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The user is asked to enter their employee id to start the process to reset the password to their account.</w:t>
      </w:r>
    </w:p>
    <w:p w:rsidR="00662A41" w:rsidRPr="00557B19" w:rsidRDefault="00662A41" w:rsidP="00557B1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When the user chooses this option, a ticket is generated for them concerning the end–to–end functions of this process.</w:t>
      </w:r>
    </w:p>
    <w:p w:rsidR="00E14599" w:rsidRDefault="001E71C4" w:rsidP="00E14599">
      <w:pPr>
        <w:keepNext/>
        <w:jc w:val="both"/>
      </w:pPr>
      <w:r w:rsidRPr="001E71C4">
        <w:rPr>
          <w:noProof/>
        </w:rPr>
        <w:lastRenderedPageBreak/>
        <w:drawing>
          <wp:inline distT="0" distB="0" distL="0" distR="0" wp14:anchorId="0E600F33" wp14:editId="3D111FB1">
            <wp:extent cx="5943600" cy="3373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14599" w:rsidRPr="006B6981" w:rsidRDefault="00E14599" w:rsidP="00E14599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10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Initiating the process of Password Reset</w:t>
      </w:r>
    </w:p>
    <w:p w:rsidR="00662A41" w:rsidRPr="00557B19" w:rsidRDefault="00662A41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13" w:name="_Toc483909638"/>
      <w:r w:rsidRPr="00557B19">
        <w:rPr>
          <w:rFonts w:ascii="Lato" w:hAnsi="Lato"/>
        </w:rPr>
        <w:t>2.3.2 Authentication Type</w:t>
      </w:r>
      <w:bookmarkEnd w:id="13"/>
    </w:p>
    <w:p w:rsidR="00B762F6" w:rsidRPr="00557B19" w:rsidRDefault="00FB2AD6" w:rsidP="00557B19">
      <w:pPr>
        <w:pStyle w:val="ListParagraph"/>
        <w:numPr>
          <w:ilvl w:val="0"/>
          <w:numId w:val="8"/>
        </w:numPr>
        <w:spacing w:line="276" w:lineRule="auto"/>
        <w:ind w:left="360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Here, the user can choose an option to </w:t>
      </w:r>
      <w:r w:rsidR="00662A41" w:rsidRPr="00557B19">
        <w:rPr>
          <w:rFonts w:ascii="Lato" w:hAnsi="Lato"/>
          <w:sz w:val="20"/>
        </w:rPr>
        <w:t>reset</w:t>
      </w:r>
      <w:r w:rsidRPr="00557B19">
        <w:rPr>
          <w:rFonts w:ascii="Lato" w:hAnsi="Lato"/>
          <w:sz w:val="20"/>
        </w:rPr>
        <w:t xml:space="preserve"> their Account Password using either an OTP sent to their mobile phones or by answering their security questions.</w:t>
      </w:r>
    </w:p>
    <w:p w:rsidR="00662A41" w:rsidRPr="00557B19" w:rsidRDefault="00662A41" w:rsidP="00557B19">
      <w:pPr>
        <w:pStyle w:val="ListParagraph"/>
        <w:numPr>
          <w:ilvl w:val="0"/>
          <w:numId w:val="8"/>
        </w:numPr>
        <w:spacing w:line="276" w:lineRule="auto"/>
        <w:ind w:left="360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If the former is chosen, the portal will send a One Time Password to the user’s mobile phone for validating their identity. The user can enter the OTP in the given field and reset their password.</w:t>
      </w:r>
    </w:p>
    <w:p w:rsidR="00662A41" w:rsidRPr="00557B19" w:rsidRDefault="00662A41" w:rsidP="00557B19">
      <w:pPr>
        <w:pStyle w:val="ListParagraph"/>
        <w:numPr>
          <w:ilvl w:val="0"/>
          <w:numId w:val="8"/>
        </w:numPr>
        <w:spacing w:line="276" w:lineRule="auto"/>
        <w:ind w:left="360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If the user chooses the security questions option, they will be asked up to 3 questions and </w:t>
      </w:r>
      <w:proofErr w:type="gramStart"/>
      <w:r w:rsidRPr="00557B19">
        <w:rPr>
          <w:rFonts w:ascii="Lato" w:hAnsi="Lato"/>
          <w:sz w:val="20"/>
        </w:rPr>
        <w:t>have to</w:t>
      </w:r>
      <w:proofErr w:type="gramEnd"/>
      <w:r w:rsidRPr="00557B19">
        <w:rPr>
          <w:rFonts w:ascii="Lato" w:hAnsi="Lato"/>
          <w:sz w:val="20"/>
        </w:rPr>
        <w:t xml:space="preserve"> answer them correctly to reset the password to their account.</w:t>
      </w:r>
    </w:p>
    <w:p w:rsidR="00E14599" w:rsidRDefault="001C77B9" w:rsidP="00E14599">
      <w:pPr>
        <w:keepNext/>
        <w:jc w:val="both"/>
      </w:pPr>
      <w:r w:rsidRPr="001C77B9">
        <w:lastRenderedPageBreak/>
        <w:drawing>
          <wp:inline distT="0" distB="0" distL="0" distR="0" wp14:anchorId="46831730" wp14:editId="5D05C335">
            <wp:extent cx="5943600" cy="3460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99" w:rsidRPr="006B6981" w:rsidRDefault="00E14599" w:rsidP="00E14599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11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Choosing one of the two options to Reset Password</w:t>
      </w:r>
    </w:p>
    <w:p w:rsidR="006B6981" w:rsidRDefault="006B6981">
      <w:pPr>
        <w:rPr>
          <w:rFonts w:asciiTheme="majorHAnsi" w:eastAsiaTheme="majorEastAsia" w:hAnsiTheme="majorHAnsi" w:cstheme="majorBidi"/>
          <w:b/>
          <w:bCs/>
        </w:rPr>
      </w:pPr>
    </w:p>
    <w:p w:rsidR="00662A41" w:rsidRPr="00557B19" w:rsidRDefault="00662A41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14" w:name="_Toc483909639"/>
      <w:r w:rsidRPr="00557B19">
        <w:rPr>
          <w:rFonts w:ascii="Lato" w:hAnsi="Lato"/>
        </w:rPr>
        <w:t>2.3.3 Authentication</w:t>
      </w:r>
      <w:bookmarkEnd w:id="14"/>
    </w:p>
    <w:p w:rsidR="00B762F6" w:rsidRPr="00557B19" w:rsidRDefault="00FB2AD6" w:rsidP="00557B1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If the user chooses OTP, an SMS is sent to their registered mobile number.</w:t>
      </w:r>
    </w:p>
    <w:p w:rsidR="006B6981" w:rsidRDefault="001C77B9" w:rsidP="006B6981">
      <w:pPr>
        <w:keepNext/>
        <w:jc w:val="both"/>
      </w:pPr>
      <w:r w:rsidRPr="001C77B9">
        <w:lastRenderedPageBreak/>
        <w:drawing>
          <wp:inline distT="0" distB="0" distL="0" distR="0" wp14:anchorId="2C4F8414" wp14:editId="6E88E575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81" w:rsidRPr="006B6981" w:rsidRDefault="006B6981" w:rsidP="006B6981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12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Using OTP to Reset Password</w:t>
      </w:r>
    </w:p>
    <w:p w:rsidR="006B6981" w:rsidRPr="00557B19" w:rsidRDefault="006B6981" w:rsidP="00557B1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If the user chooses Security Questions, they are asked to answer three questions. If they answer correct, they move on to the next step.</w:t>
      </w:r>
    </w:p>
    <w:p w:rsidR="006B6981" w:rsidRDefault="001C77B9" w:rsidP="006B6981">
      <w:pPr>
        <w:keepNext/>
        <w:jc w:val="both"/>
      </w:pPr>
      <w:r w:rsidRPr="001C77B9">
        <w:lastRenderedPageBreak/>
        <w:drawing>
          <wp:inline distT="0" distB="0" distL="0" distR="0" wp14:anchorId="2FB7433C" wp14:editId="7C02C015">
            <wp:extent cx="5943600" cy="3749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99" w:rsidRPr="006B6981" w:rsidRDefault="006B6981" w:rsidP="006B6981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13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Using Security Questions to Reset Password</w:t>
      </w:r>
    </w:p>
    <w:p w:rsidR="00E14599" w:rsidRDefault="00E14599" w:rsidP="00E14599">
      <w:pPr>
        <w:jc w:val="both"/>
      </w:pPr>
    </w:p>
    <w:p w:rsidR="00662A41" w:rsidRPr="00557B19" w:rsidRDefault="00662A41" w:rsidP="00557B19">
      <w:pPr>
        <w:pStyle w:val="Heading3"/>
        <w:spacing w:line="276" w:lineRule="auto"/>
        <w:jc w:val="both"/>
        <w:rPr>
          <w:rFonts w:ascii="Lato" w:hAnsi="Lato"/>
        </w:rPr>
      </w:pPr>
      <w:bookmarkStart w:id="15" w:name="_Toc483909640"/>
      <w:r w:rsidRPr="00557B19">
        <w:rPr>
          <w:rFonts w:ascii="Lato" w:hAnsi="Lato"/>
        </w:rPr>
        <w:t>2.3.4 Reset Password</w:t>
      </w:r>
      <w:bookmarkEnd w:id="15"/>
    </w:p>
    <w:p w:rsidR="00B762F6" w:rsidRPr="00557B19" w:rsidRDefault="00FB2AD6" w:rsidP="00557B19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In the last step, the user who has received an OTP is asked to validate their OTP and reset their password.</w:t>
      </w:r>
    </w:p>
    <w:p w:rsidR="00B762F6" w:rsidRPr="00557B19" w:rsidRDefault="00FB2AD6" w:rsidP="00557B19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>The user who on answering their security questions correctly are then allowed to reset their password.</w:t>
      </w:r>
    </w:p>
    <w:p w:rsidR="00B35F6C" w:rsidRPr="00557B19" w:rsidRDefault="00B35F6C" w:rsidP="00557B19">
      <w:pPr>
        <w:pStyle w:val="ListParagraph"/>
        <w:keepNext/>
        <w:numPr>
          <w:ilvl w:val="0"/>
          <w:numId w:val="10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lastRenderedPageBreak/>
        <w:t xml:space="preserve">As per the company policy, the history of passwords kept by a user will be referred to during the password reset process. The users will not be allowed to keep a password which may match one of their last 7 passwords. </w:t>
      </w:r>
    </w:p>
    <w:p w:rsidR="006B6981" w:rsidRDefault="00737427" w:rsidP="006B6981">
      <w:pPr>
        <w:keepNext/>
        <w:jc w:val="both"/>
      </w:pPr>
      <w:r w:rsidRPr="00737427">
        <w:drawing>
          <wp:inline distT="0" distB="0" distL="0" distR="0" wp14:anchorId="0F762517" wp14:editId="2B05A879">
            <wp:extent cx="5943600" cy="3674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99" w:rsidRPr="006B6981" w:rsidRDefault="006B6981" w:rsidP="006B6981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14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Performing Password Reset after successfully validating the User Account</w:t>
      </w:r>
    </w:p>
    <w:p w:rsidR="00823208" w:rsidRDefault="00823208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  <w:r>
        <w:br w:type="page"/>
      </w:r>
    </w:p>
    <w:p w:rsidR="00662A41" w:rsidRPr="00557B19" w:rsidRDefault="00662A41" w:rsidP="00557B19">
      <w:pPr>
        <w:pStyle w:val="Heading2"/>
        <w:spacing w:line="276" w:lineRule="auto"/>
        <w:jc w:val="both"/>
        <w:rPr>
          <w:rFonts w:ascii="Lato" w:hAnsi="Lato"/>
          <w:caps/>
          <w:smallCaps w:val="0"/>
          <w:sz w:val="22"/>
        </w:rPr>
      </w:pPr>
      <w:bookmarkStart w:id="16" w:name="_Toc483909641"/>
      <w:r w:rsidRPr="00557B19">
        <w:rPr>
          <w:rFonts w:ascii="Lato" w:hAnsi="Lato"/>
          <w:caps/>
          <w:smallCaps w:val="0"/>
          <w:sz w:val="22"/>
        </w:rPr>
        <w:lastRenderedPageBreak/>
        <w:t>2.4 Change Password</w:t>
      </w:r>
      <w:r w:rsidR="00F252FD" w:rsidRPr="00557B19">
        <w:rPr>
          <w:rFonts w:ascii="Lato" w:hAnsi="Lato"/>
          <w:caps/>
          <w:smallCaps w:val="0"/>
          <w:sz w:val="22"/>
        </w:rPr>
        <w:t>:</w:t>
      </w:r>
      <w:r w:rsidR="00F252FD" w:rsidRPr="00557B19">
        <w:rPr>
          <w:rFonts w:ascii="Lato" w:hAnsi="Lato"/>
          <w:b w:val="0"/>
          <w:caps/>
          <w:smallCaps w:val="0"/>
          <w:sz w:val="22"/>
        </w:rPr>
        <w:t xml:space="preserve"> For </w:t>
      </w:r>
      <w:r w:rsidR="00A24BB0" w:rsidRPr="00557B19">
        <w:rPr>
          <w:rFonts w:ascii="Lato" w:hAnsi="Lato"/>
          <w:b w:val="0"/>
          <w:caps/>
          <w:smallCaps w:val="0"/>
          <w:sz w:val="22"/>
        </w:rPr>
        <w:t>C</w:t>
      </w:r>
      <w:r w:rsidR="00F252FD" w:rsidRPr="00557B19">
        <w:rPr>
          <w:rFonts w:ascii="Lato" w:hAnsi="Lato"/>
          <w:b w:val="0"/>
          <w:caps/>
          <w:smallCaps w:val="0"/>
          <w:sz w:val="22"/>
        </w:rPr>
        <w:t>hanging Current Passwords</w:t>
      </w:r>
      <w:bookmarkEnd w:id="16"/>
    </w:p>
    <w:p w:rsidR="00B762F6" w:rsidRPr="00557B19" w:rsidRDefault="00FB2AD6" w:rsidP="00557B1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The Change Password option allows the users to change their passwords while they remember their old Password. </w:t>
      </w:r>
    </w:p>
    <w:p w:rsidR="00823208" w:rsidRPr="00557B19" w:rsidRDefault="00FB2AD6" w:rsidP="00557B19">
      <w:pPr>
        <w:pStyle w:val="ListParagraph"/>
        <w:keepNext/>
        <w:numPr>
          <w:ilvl w:val="0"/>
          <w:numId w:val="11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The users are requested to enter their old password and a Captcha text. On filling all fields correctly, the users </w:t>
      </w:r>
      <w:proofErr w:type="gramStart"/>
      <w:r w:rsidRPr="00557B19">
        <w:rPr>
          <w:rFonts w:ascii="Lato" w:hAnsi="Lato"/>
          <w:sz w:val="20"/>
        </w:rPr>
        <w:t>are able to</w:t>
      </w:r>
      <w:proofErr w:type="gramEnd"/>
      <w:r w:rsidRPr="00557B19">
        <w:rPr>
          <w:rFonts w:ascii="Lato" w:hAnsi="Lato"/>
          <w:sz w:val="20"/>
        </w:rPr>
        <w:t xml:space="preserve"> change their existing password to a new one.</w:t>
      </w:r>
    </w:p>
    <w:p w:rsidR="00B35F6C" w:rsidRPr="00557B19" w:rsidRDefault="00B35F6C" w:rsidP="00557B19">
      <w:pPr>
        <w:pStyle w:val="ListParagraph"/>
        <w:keepNext/>
        <w:numPr>
          <w:ilvl w:val="0"/>
          <w:numId w:val="11"/>
        </w:numPr>
        <w:spacing w:line="276" w:lineRule="auto"/>
        <w:jc w:val="both"/>
        <w:rPr>
          <w:rFonts w:ascii="Lato" w:hAnsi="Lato"/>
          <w:sz w:val="20"/>
        </w:rPr>
      </w:pPr>
      <w:r w:rsidRPr="00557B19">
        <w:rPr>
          <w:rFonts w:ascii="Lato" w:hAnsi="Lato"/>
          <w:sz w:val="20"/>
        </w:rPr>
        <w:t xml:space="preserve">As per the company policy, the history of passwords kept by a user will be referred to during the password reset process. The user will not be allowed to keep a password which may match one of their last 7 passwords. </w:t>
      </w:r>
    </w:p>
    <w:p w:rsidR="00B35F6C" w:rsidRDefault="00B35F6C" w:rsidP="00B35F6C">
      <w:pPr>
        <w:pStyle w:val="ListParagraph"/>
        <w:keepNext/>
        <w:ind w:left="360"/>
        <w:jc w:val="both"/>
      </w:pPr>
    </w:p>
    <w:p w:rsidR="006B6981" w:rsidRDefault="00D64506" w:rsidP="00823208">
      <w:pPr>
        <w:pStyle w:val="ListParagraph"/>
        <w:keepNext/>
        <w:ind w:left="0"/>
        <w:jc w:val="both"/>
      </w:pPr>
      <w:r w:rsidRPr="00D64506">
        <w:rPr>
          <w:noProof/>
        </w:rPr>
        <w:drawing>
          <wp:inline distT="0" distB="0" distL="0" distR="0" wp14:anchorId="0C5ECE4B" wp14:editId="29674AD0">
            <wp:extent cx="5943600" cy="3437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41" w:rsidRPr="006B6981" w:rsidRDefault="006B6981" w:rsidP="006B6981">
      <w:pPr>
        <w:pStyle w:val="Caption"/>
        <w:jc w:val="both"/>
        <w:rPr>
          <w:sz w:val="20"/>
        </w:rPr>
      </w:pPr>
      <w:r w:rsidRPr="006B6981">
        <w:rPr>
          <w:sz w:val="20"/>
        </w:rPr>
        <w:t xml:space="preserve">Image </w:t>
      </w:r>
      <w:r w:rsidRPr="006B6981">
        <w:rPr>
          <w:sz w:val="20"/>
        </w:rPr>
        <w:fldChar w:fldCharType="begin"/>
      </w:r>
      <w:r w:rsidRPr="006B6981">
        <w:rPr>
          <w:sz w:val="20"/>
        </w:rPr>
        <w:instrText xml:space="preserve"> SEQ Image \* ARABIC </w:instrText>
      </w:r>
      <w:r w:rsidRPr="006B6981">
        <w:rPr>
          <w:sz w:val="20"/>
        </w:rPr>
        <w:fldChar w:fldCharType="separate"/>
      </w:r>
      <w:r w:rsidR="003F345E">
        <w:rPr>
          <w:noProof/>
          <w:sz w:val="20"/>
        </w:rPr>
        <w:t>15</w:t>
      </w:r>
      <w:r w:rsidRPr="006B6981">
        <w:rPr>
          <w:sz w:val="20"/>
        </w:rPr>
        <w:fldChar w:fldCharType="end"/>
      </w:r>
      <w:r w:rsidRPr="006B6981">
        <w:rPr>
          <w:sz w:val="20"/>
        </w:rPr>
        <w:t xml:space="preserve"> Changing Account Password through ART Self-Service Portal</w:t>
      </w:r>
    </w:p>
    <w:p w:rsidR="00486208" w:rsidRPr="00A2070C" w:rsidRDefault="00E80B06" w:rsidP="00E0321B">
      <w:pPr>
        <w:pStyle w:val="Heading1"/>
        <w:jc w:val="both"/>
        <w:rPr>
          <w:rFonts w:ascii="Lato" w:hAnsi="Lato"/>
          <w:caps/>
          <w:smallCaps w:val="0"/>
          <w:sz w:val="28"/>
        </w:rPr>
      </w:pPr>
      <w:bookmarkStart w:id="17" w:name="_Toc483909642"/>
      <w:r w:rsidRPr="00A2070C">
        <w:rPr>
          <w:rFonts w:ascii="Lato" w:hAnsi="Lato"/>
          <w:caps/>
          <w:smallCaps w:val="0"/>
          <w:sz w:val="28"/>
        </w:rPr>
        <w:t>3 Advantages</w:t>
      </w:r>
      <w:bookmarkEnd w:id="17"/>
    </w:p>
    <w:p w:rsidR="00E80B06" w:rsidRPr="00557B19" w:rsidRDefault="00E80B06" w:rsidP="00E0321B">
      <w:pPr>
        <w:jc w:val="both"/>
        <w:rPr>
          <w:rFonts w:ascii="Lato" w:hAnsi="Lato"/>
        </w:rPr>
      </w:pPr>
      <w:r w:rsidRPr="00557B19">
        <w:rPr>
          <w:rFonts w:ascii="Lato" w:hAnsi="Lato"/>
        </w:rPr>
        <w:t>Some advantages of using the ART Self-Service Portal are:</w:t>
      </w:r>
    </w:p>
    <w:p w:rsidR="00E80B06" w:rsidRPr="00557B19" w:rsidRDefault="00E80B06" w:rsidP="00E0321B">
      <w:pPr>
        <w:pStyle w:val="ListParagraph"/>
        <w:numPr>
          <w:ilvl w:val="0"/>
          <w:numId w:val="12"/>
        </w:numPr>
        <w:jc w:val="both"/>
        <w:rPr>
          <w:rFonts w:ascii="Lato" w:hAnsi="Lato"/>
        </w:rPr>
      </w:pPr>
      <w:r w:rsidRPr="00557B19">
        <w:rPr>
          <w:rFonts w:ascii="Lato" w:hAnsi="Lato"/>
        </w:rPr>
        <w:t>End-to-end encryption of data limits the risk of social hacks throughout the process</w:t>
      </w:r>
    </w:p>
    <w:p w:rsidR="00E80B06" w:rsidRPr="00557B19" w:rsidRDefault="00E80B06" w:rsidP="00E0321B">
      <w:pPr>
        <w:pStyle w:val="ListParagraph"/>
        <w:numPr>
          <w:ilvl w:val="0"/>
          <w:numId w:val="12"/>
        </w:numPr>
        <w:jc w:val="both"/>
        <w:rPr>
          <w:rFonts w:ascii="Lato" w:hAnsi="Lato"/>
        </w:rPr>
      </w:pPr>
      <w:r w:rsidRPr="00557B19">
        <w:rPr>
          <w:rFonts w:ascii="Lato" w:hAnsi="Lato"/>
        </w:rPr>
        <w:t>Provides an easy to use web interface to allow users to manage their passwords.</w:t>
      </w:r>
    </w:p>
    <w:p w:rsidR="00E80B06" w:rsidRPr="00557B19" w:rsidRDefault="00E80B06" w:rsidP="00E0321B">
      <w:pPr>
        <w:pStyle w:val="ListParagraph"/>
        <w:numPr>
          <w:ilvl w:val="0"/>
          <w:numId w:val="12"/>
        </w:numPr>
        <w:jc w:val="both"/>
        <w:rPr>
          <w:rFonts w:ascii="Lato" w:hAnsi="Lato"/>
        </w:rPr>
      </w:pPr>
      <w:r w:rsidRPr="00557B19">
        <w:rPr>
          <w:rFonts w:ascii="Lato" w:hAnsi="Lato"/>
        </w:rPr>
        <w:t>Seamless integration with Genie+ (ITSM tools) enabling easy tracking of ticket flows.</w:t>
      </w:r>
    </w:p>
    <w:p w:rsidR="00E80B06" w:rsidRPr="00557B19" w:rsidRDefault="00E80B06" w:rsidP="00E0321B">
      <w:pPr>
        <w:pStyle w:val="ListParagraph"/>
        <w:numPr>
          <w:ilvl w:val="0"/>
          <w:numId w:val="12"/>
        </w:numPr>
        <w:jc w:val="both"/>
        <w:rPr>
          <w:rFonts w:ascii="Lato" w:hAnsi="Lato"/>
        </w:rPr>
      </w:pPr>
      <w:r w:rsidRPr="00557B19">
        <w:rPr>
          <w:rFonts w:ascii="Lato" w:hAnsi="Lato"/>
        </w:rPr>
        <w:t>Allows for SMS/OTP based account verification making it easy to access and validate user identities.</w:t>
      </w:r>
    </w:p>
    <w:p w:rsidR="00E80B06" w:rsidRPr="00E80B06" w:rsidRDefault="00E80B06" w:rsidP="00E0321B">
      <w:pPr>
        <w:jc w:val="both"/>
      </w:pPr>
    </w:p>
    <w:p w:rsidR="00E80B06" w:rsidRPr="00A2070C" w:rsidRDefault="00E0321B" w:rsidP="00BE43F5">
      <w:pPr>
        <w:pStyle w:val="Heading1"/>
        <w:rPr>
          <w:rFonts w:ascii="Lato" w:hAnsi="Lato"/>
          <w:caps/>
          <w:smallCaps w:val="0"/>
          <w:sz w:val="28"/>
        </w:rPr>
      </w:pPr>
      <w:bookmarkStart w:id="18" w:name="_Toc483909643"/>
      <w:r w:rsidRPr="00A2070C">
        <w:rPr>
          <w:rFonts w:ascii="Lato" w:hAnsi="Lato"/>
          <w:caps/>
          <w:smallCaps w:val="0"/>
          <w:sz w:val="28"/>
        </w:rPr>
        <w:lastRenderedPageBreak/>
        <w:t xml:space="preserve">4 </w:t>
      </w:r>
      <w:proofErr w:type="gramStart"/>
      <w:r w:rsidRPr="00A2070C">
        <w:rPr>
          <w:rFonts w:ascii="Lato" w:hAnsi="Lato"/>
          <w:caps/>
          <w:smallCaps w:val="0"/>
          <w:sz w:val="28"/>
        </w:rPr>
        <w:t>Support</w:t>
      </w:r>
      <w:bookmarkEnd w:id="18"/>
      <w:proofErr w:type="gramEnd"/>
    </w:p>
    <w:p w:rsidR="00E0321B" w:rsidRPr="00D64506" w:rsidRDefault="006B6981" w:rsidP="00E0321B">
      <w:pPr>
        <w:rPr>
          <w:rFonts w:ascii="Lato" w:hAnsi="Lato"/>
        </w:rPr>
      </w:pPr>
      <w:r w:rsidRPr="00D64506">
        <w:rPr>
          <w:rFonts w:ascii="Lato" w:hAnsi="Lato"/>
        </w:rPr>
        <w:t xml:space="preserve">Please reach out to GSD at 51555 or </w:t>
      </w:r>
      <w:hyperlink r:id="rId33" w:history="1">
        <w:r w:rsidRPr="00D64506">
          <w:rPr>
            <w:rStyle w:val="Hyperlink"/>
            <w:rFonts w:ascii="Lato" w:hAnsi="Lato"/>
          </w:rPr>
          <w:t>GSD_STG@Hexaware.com</w:t>
        </w:r>
      </w:hyperlink>
      <w:r w:rsidRPr="00D64506">
        <w:rPr>
          <w:rFonts w:ascii="Lato" w:hAnsi="Lato"/>
        </w:rPr>
        <w:t xml:space="preserve"> for further support on any of the above features.</w:t>
      </w:r>
    </w:p>
    <w:sectPr w:rsidR="00E0321B" w:rsidRPr="00D64506" w:rsidSect="00855982">
      <w:footerReference w:type="default" r:id="rId3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144" w:rsidRDefault="00386144" w:rsidP="00855982">
      <w:pPr>
        <w:spacing w:after="0" w:line="240" w:lineRule="auto"/>
      </w:pPr>
      <w:r>
        <w:separator/>
      </w:r>
    </w:p>
  </w:endnote>
  <w:endnote w:type="continuationSeparator" w:id="0">
    <w:p w:rsidR="00386144" w:rsidRDefault="00386144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345E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144" w:rsidRDefault="00386144" w:rsidP="00855982">
      <w:pPr>
        <w:spacing w:after="0" w:line="240" w:lineRule="auto"/>
      </w:pPr>
      <w:r>
        <w:separator/>
      </w:r>
    </w:p>
  </w:footnote>
  <w:footnote w:type="continuationSeparator" w:id="0">
    <w:p w:rsidR="00386144" w:rsidRDefault="00386144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E44541"/>
    <w:multiLevelType w:val="hybridMultilevel"/>
    <w:tmpl w:val="128003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EC3609"/>
    <w:multiLevelType w:val="hybridMultilevel"/>
    <w:tmpl w:val="73B68D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DE2183"/>
    <w:multiLevelType w:val="hybridMultilevel"/>
    <w:tmpl w:val="B6B849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26C6B"/>
    <w:multiLevelType w:val="hybridMultilevel"/>
    <w:tmpl w:val="38E2B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97335"/>
    <w:multiLevelType w:val="hybridMultilevel"/>
    <w:tmpl w:val="1F4048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0C0EA5"/>
    <w:multiLevelType w:val="hybridMultilevel"/>
    <w:tmpl w:val="F3C68D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ED170A5"/>
    <w:multiLevelType w:val="hybridMultilevel"/>
    <w:tmpl w:val="8EB2D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4E43B0"/>
    <w:multiLevelType w:val="hybridMultilevel"/>
    <w:tmpl w:val="CE565D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6D33C6"/>
    <w:multiLevelType w:val="hybridMultilevel"/>
    <w:tmpl w:val="025258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9F35238"/>
    <w:multiLevelType w:val="hybridMultilevel"/>
    <w:tmpl w:val="FCE225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4165242"/>
    <w:multiLevelType w:val="hybridMultilevel"/>
    <w:tmpl w:val="EB548A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F33076"/>
    <w:multiLevelType w:val="hybridMultilevel"/>
    <w:tmpl w:val="BB0C38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1"/>
  </w:num>
  <w:num w:numId="5">
    <w:abstractNumId w:val="7"/>
  </w:num>
  <w:num w:numId="6">
    <w:abstractNumId w:val="5"/>
  </w:num>
  <w:num w:numId="7">
    <w:abstractNumId w:val="1"/>
  </w:num>
  <w:num w:numId="8">
    <w:abstractNumId w:val="2"/>
  </w:num>
  <w:num w:numId="9">
    <w:abstractNumId w:val="9"/>
  </w:num>
  <w:num w:numId="10">
    <w:abstractNumId w:val="0"/>
  </w:num>
  <w:num w:numId="11">
    <w:abstractNumId w:val="10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352"/>
    <w:rsid w:val="00001FE0"/>
    <w:rsid w:val="000516F9"/>
    <w:rsid w:val="000C3C71"/>
    <w:rsid w:val="00106906"/>
    <w:rsid w:val="00183F91"/>
    <w:rsid w:val="001C20F6"/>
    <w:rsid w:val="001C77B9"/>
    <w:rsid w:val="001D4362"/>
    <w:rsid w:val="001E3430"/>
    <w:rsid w:val="001E71C4"/>
    <w:rsid w:val="00231EAB"/>
    <w:rsid w:val="00260D0D"/>
    <w:rsid w:val="00341181"/>
    <w:rsid w:val="00386144"/>
    <w:rsid w:val="003F07C4"/>
    <w:rsid w:val="003F345E"/>
    <w:rsid w:val="004659B4"/>
    <w:rsid w:val="00486208"/>
    <w:rsid w:val="004C114A"/>
    <w:rsid w:val="00551352"/>
    <w:rsid w:val="00557B19"/>
    <w:rsid w:val="006440EA"/>
    <w:rsid w:val="00662A41"/>
    <w:rsid w:val="00667D90"/>
    <w:rsid w:val="006B6981"/>
    <w:rsid w:val="006C0D2B"/>
    <w:rsid w:val="007127B1"/>
    <w:rsid w:val="00724D44"/>
    <w:rsid w:val="007365C5"/>
    <w:rsid w:val="00737427"/>
    <w:rsid w:val="00745490"/>
    <w:rsid w:val="007833A7"/>
    <w:rsid w:val="007E02F5"/>
    <w:rsid w:val="00807FFC"/>
    <w:rsid w:val="00823208"/>
    <w:rsid w:val="00855982"/>
    <w:rsid w:val="00935219"/>
    <w:rsid w:val="00962CDC"/>
    <w:rsid w:val="00996624"/>
    <w:rsid w:val="009B2117"/>
    <w:rsid w:val="00A10484"/>
    <w:rsid w:val="00A2070C"/>
    <w:rsid w:val="00A24BB0"/>
    <w:rsid w:val="00A251A6"/>
    <w:rsid w:val="00A90F4F"/>
    <w:rsid w:val="00A91AB5"/>
    <w:rsid w:val="00AB18E0"/>
    <w:rsid w:val="00B33B91"/>
    <w:rsid w:val="00B35F6C"/>
    <w:rsid w:val="00B46223"/>
    <w:rsid w:val="00B762F6"/>
    <w:rsid w:val="00BE43F5"/>
    <w:rsid w:val="00CB4FB6"/>
    <w:rsid w:val="00D007CA"/>
    <w:rsid w:val="00D64506"/>
    <w:rsid w:val="00D64CA2"/>
    <w:rsid w:val="00DA6672"/>
    <w:rsid w:val="00DF0654"/>
    <w:rsid w:val="00E0321B"/>
    <w:rsid w:val="00E14599"/>
    <w:rsid w:val="00E80B06"/>
    <w:rsid w:val="00EF3F43"/>
    <w:rsid w:val="00F252FD"/>
    <w:rsid w:val="00FB2AD6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C942C"/>
  <w15:chartTrackingRefBased/>
  <w15:docId w15:val="{043CBDAD-C5BF-4581-9E5A-C8B2FDA82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0C3C7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23208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23208"/>
    <w:rPr>
      <w:lang w:eastAsia="en-US"/>
    </w:rPr>
  </w:style>
  <w:style w:type="paragraph" w:styleId="NormalWeb">
    <w:name w:val="Normal (Web)"/>
    <w:basedOn w:val="Normal"/>
    <w:uiPriority w:val="99"/>
    <w:semiHidden/>
    <w:unhideWhenUsed/>
    <w:rsid w:val="008232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27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7B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27B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4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0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1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6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5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9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7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3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8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9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8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5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7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3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02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73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46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mailto:GSD_STG@Hexaware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43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9C961B49-4867-4404-9172-B7C4897D3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86</TotalTime>
  <Pages>15</Pages>
  <Words>1392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Vidushi Batra</dc:creator>
  <cp:lastModifiedBy>Senthil kumar Kandasamy</cp:lastModifiedBy>
  <cp:revision>23</cp:revision>
  <cp:lastPrinted>2017-10-02T07:09:00Z</cp:lastPrinted>
  <dcterms:created xsi:type="dcterms:W3CDTF">2017-10-01T14:24:00Z</dcterms:created>
  <dcterms:modified xsi:type="dcterms:W3CDTF">2017-10-02T07:11:00Z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